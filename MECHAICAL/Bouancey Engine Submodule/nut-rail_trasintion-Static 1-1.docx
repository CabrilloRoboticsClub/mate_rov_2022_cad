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145BB873" w14:textId="77777777" w:rsidTr="00A43A5B">
        <w:trPr>
          <w:cantSplit/>
          <w:trHeight w:val="4488"/>
        </w:trPr>
        <w:tc>
          <w:tcPr>
            <w:tcW w:w="6285" w:type="dxa"/>
          </w:tcPr>
          <w:p w14:paraId="46C171C8" w14:textId="77777777" w:rsidR="00F448BC" w:rsidRDefault="001D19EC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D98B3B" wp14:editId="14BF4DDF">
                  <wp:extent cx="3853815" cy="2059305"/>
                  <wp:effectExtent l="0" t="0" r="0" b="0"/>
                  <wp:docPr id="5" name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5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69572520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0636CD71" w14:textId="77777777" w:rsidR="00B77317" w:rsidRPr="00CD1539" w:rsidRDefault="001D19EC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</w:t>
                  </w:r>
                  <w:proofErr w:type="gramStart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nut</w:t>
                  </w:r>
                  <w:proofErr w:type="gramEnd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-</w:t>
                  </w:r>
                  <w:proofErr w:type="spellStart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rail_trasintion</w:t>
                  </w:r>
                  <w:proofErr w:type="spellEnd"/>
                </w:p>
                <w:p w14:paraId="7F741BF9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24621AF1" w14:textId="77777777" w:rsidR="00B77317" w:rsidRPr="00CD1539" w:rsidRDefault="001D19EC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Friday, May 6, 2022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Isaac Wax</w:t>
                  </w:r>
                </w:p>
                <w:p w14:paraId="62B05036" w14:textId="77777777" w:rsidR="00B77317" w:rsidRPr="00CD1539" w:rsidRDefault="001D19EC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1</w:t>
                  </w:r>
                </w:p>
                <w:p w14:paraId="21021E75" w14:textId="77777777" w:rsidR="00B77317" w:rsidRPr="006A441F" w:rsidRDefault="001D19EC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47D32605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4F38266C" w14:textId="77777777" w:rsidR="00B77317" w:rsidRDefault="001D19EC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7C703F9C" w14:textId="24882EE0" w:rsidR="001D19EC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02738457" w:history="1">
                        <w:r w:rsidR="001D19EC" w:rsidRPr="00EC49FA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1D19EC">
                          <w:rPr>
                            <w:noProof/>
                            <w:webHidden/>
                          </w:rPr>
                          <w:tab/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1D19EC">
                          <w:rPr>
                            <w:noProof/>
                            <w:webHidden/>
                          </w:rPr>
                          <w:instrText xml:space="preserve"> PAGEREF _Toc102738457 \h </w:instrText>
                        </w:r>
                        <w:r w:rsidR="001D19EC">
                          <w:rPr>
                            <w:noProof/>
                            <w:webHidden/>
                          </w:rPr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1D19EC">
                          <w:rPr>
                            <w:noProof/>
                            <w:webHidden/>
                          </w:rPr>
                          <w:t>2</w:t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94545E5" w14:textId="03EA6F76" w:rsidR="001D19EC" w:rsidRDefault="00B7770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02738458" w:history="1">
                        <w:r w:rsidR="001D19EC" w:rsidRPr="00EC49FA">
                          <w:rPr>
                            <w:rStyle w:val="Hyperlink"/>
                            <w:noProof/>
                          </w:rPr>
                          <w:t>Assumptions</w:t>
                        </w:r>
                        <w:r w:rsidR="001D19EC">
                          <w:rPr>
                            <w:noProof/>
                            <w:webHidden/>
                          </w:rPr>
                          <w:tab/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1D19EC">
                          <w:rPr>
                            <w:noProof/>
                            <w:webHidden/>
                          </w:rPr>
                          <w:instrText xml:space="preserve"> PAGEREF _Toc102738458 \h </w:instrText>
                        </w:r>
                        <w:r w:rsidR="001D19EC">
                          <w:rPr>
                            <w:noProof/>
                            <w:webHidden/>
                          </w:rPr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1D19EC">
                          <w:rPr>
                            <w:noProof/>
                            <w:webHidden/>
                          </w:rPr>
                          <w:t>3</w:t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19756B4" w14:textId="0BF84E06" w:rsidR="001D19EC" w:rsidRDefault="00B7770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02738459" w:history="1">
                        <w:r w:rsidR="001D19EC" w:rsidRPr="00EC49FA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 w:rsidR="001D19EC">
                          <w:rPr>
                            <w:noProof/>
                            <w:webHidden/>
                          </w:rPr>
                          <w:tab/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1D19EC">
                          <w:rPr>
                            <w:noProof/>
                            <w:webHidden/>
                          </w:rPr>
                          <w:instrText xml:space="preserve"> PAGEREF _Toc102738459 \h </w:instrText>
                        </w:r>
                        <w:r w:rsidR="001D19EC">
                          <w:rPr>
                            <w:noProof/>
                            <w:webHidden/>
                          </w:rPr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1D19EC">
                          <w:rPr>
                            <w:noProof/>
                            <w:webHidden/>
                          </w:rPr>
                          <w:t>4</w:t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5E6229D" w14:textId="005C18F4" w:rsidR="001D19EC" w:rsidRDefault="00B7770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02738460" w:history="1">
                        <w:r w:rsidR="001D19EC" w:rsidRPr="00EC49FA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 w:rsidR="001D19EC">
                          <w:rPr>
                            <w:noProof/>
                            <w:webHidden/>
                          </w:rPr>
                          <w:tab/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1D19EC">
                          <w:rPr>
                            <w:noProof/>
                            <w:webHidden/>
                          </w:rPr>
                          <w:instrText xml:space="preserve"> PAGEREF _Toc102738460 \h </w:instrText>
                        </w:r>
                        <w:r w:rsidR="001D19EC">
                          <w:rPr>
                            <w:noProof/>
                            <w:webHidden/>
                          </w:rPr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1D19EC">
                          <w:rPr>
                            <w:noProof/>
                            <w:webHidden/>
                          </w:rPr>
                          <w:t>5</w:t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8CAB82C" w14:textId="192ABD2F" w:rsidR="001D19EC" w:rsidRDefault="00B7770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02738461" w:history="1">
                        <w:r w:rsidR="001D19EC" w:rsidRPr="00EC49FA">
                          <w:rPr>
                            <w:rStyle w:val="Hyperlink"/>
                            <w:noProof/>
                          </w:rPr>
                          <w:t>Units</w:t>
                        </w:r>
                        <w:r w:rsidR="001D19EC">
                          <w:rPr>
                            <w:noProof/>
                            <w:webHidden/>
                          </w:rPr>
                          <w:tab/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1D19EC">
                          <w:rPr>
                            <w:noProof/>
                            <w:webHidden/>
                          </w:rPr>
                          <w:instrText xml:space="preserve"> PAGEREF _Toc102738461 \h </w:instrText>
                        </w:r>
                        <w:r w:rsidR="001D19EC">
                          <w:rPr>
                            <w:noProof/>
                            <w:webHidden/>
                          </w:rPr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1D19EC">
                          <w:rPr>
                            <w:noProof/>
                            <w:webHidden/>
                          </w:rPr>
                          <w:t>6</w:t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40879B5" w14:textId="774A400A" w:rsidR="001D19EC" w:rsidRDefault="00B7770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02738462" w:history="1">
                        <w:r w:rsidR="001D19EC" w:rsidRPr="00EC49FA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 w:rsidR="001D19EC">
                          <w:rPr>
                            <w:noProof/>
                            <w:webHidden/>
                          </w:rPr>
                          <w:tab/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1D19EC">
                          <w:rPr>
                            <w:noProof/>
                            <w:webHidden/>
                          </w:rPr>
                          <w:instrText xml:space="preserve"> PAGEREF _Toc102738462 \h </w:instrText>
                        </w:r>
                        <w:r w:rsidR="001D19EC">
                          <w:rPr>
                            <w:noProof/>
                            <w:webHidden/>
                          </w:rPr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1D19EC">
                          <w:rPr>
                            <w:noProof/>
                            <w:webHidden/>
                          </w:rPr>
                          <w:t>6</w:t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431C2D6" w14:textId="1D0BB732" w:rsidR="001D19EC" w:rsidRDefault="00B7770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02738463" w:history="1">
                        <w:r w:rsidR="001D19EC" w:rsidRPr="00EC49FA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 w:rsidR="001D19EC">
                          <w:rPr>
                            <w:noProof/>
                            <w:webHidden/>
                          </w:rPr>
                          <w:tab/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1D19EC">
                          <w:rPr>
                            <w:noProof/>
                            <w:webHidden/>
                          </w:rPr>
                          <w:instrText xml:space="preserve"> PAGEREF _Toc102738463 \h </w:instrText>
                        </w:r>
                        <w:r w:rsidR="001D19EC">
                          <w:rPr>
                            <w:noProof/>
                            <w:webHidden/>
                          </w:rPr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1D19EC">
                          <w:rPr>
                            <w:noProof/>
                            <w:webHidden/>
                          </w:rPr>
                          <w:t>7</w:t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40C5A6B" w14:textId="414D9710" w:rsidR="001D19EC" w:rsidRDefault="00B7770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02738464" w:history="1">
                        <w:r w:rsidR="001D19EC" w:rsidRPr="00EC49FA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 w:rsidR="001D19EC">
                          <w:rPr>
                            <w:noProof/>
                            <w:webHidden/>
                          </w:rPr>
                          <w:tab/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1D19EC">
                          <w:rPr>
                            <w:noProof/>
                            <w:webHidden/>
                          </w:rPr>
                          <w:instrText xml:space="preserve"> PAGEREF _Toc102738464 \h </w:instrText>
                        </w:r>
                        <w:r w:rsidR="001D19EC">
                          <w:rPr>
                            <w:noProof/>
                            <w:webHidden/>
                          </w:rPr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1D19EC">
                          <w:rPr>
                            <w:noProof/>
                            <w:webHidden/>
                          </w:rPr>
                          <w:t>7</w:t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8F58A13" w14:textId="7B1FA77D" w:rsidR="001D19EC" w:rsidRDefault="00B7770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02738465" w:history="1">
                        <w:r w:rsidR="001D19EC" w:rsidRPr="00EC49FA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 w:rsidR="001D19EC">
                          <w:rPr>
                            <w:noProof/>
                            <w:webHidden/>
                          </w:rPr>
                          <w:tab/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1D19EC">
                          <w:rPr>
                            <w:noProof/>
                            <w:webHidden/>
                          </w:rPr>
                          <w:instrText xml:space="preserve"> PAGEREF _Toc102738465 \h </w:instrText>
                        </w:r>
                        <w:r w:rsidR="001D19EC">
                          <w:rPr>
                            <w:noProof/>
                            <w:webHidden/>
                          </w:rPr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1D19EC">
                          <w:rPr>
                            <w:noProof/>
                            <w:webHidden/>
                          </w:rPr>
                          <w:t>8</w:t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EBEAE27" w14:textId="6EBF580D" w:rsidR="001D19EC" w:rsidRDefault="00B7770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02738466" w:history="1">
                        <w:r w:rsidR="001D19EC" w:rsidRPr="00EC49FA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 w:rsidR="001D19EC">
                          <w:rPr>
                            <w:noProof/>
                            <w:webHidden/>
                          </w:rPr>
                          <w:tab/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1D19EC">
                          <w:rPr>
                            <w:noProof/>
                            <w:webHidden/>
                          </w:rPr>
                          <w:instrText xml:space="preserve"> PAGEREF _Toc102738466 \h </w:instrText>
                        </w:r>
                        <w:r w:rsidR="001D19EC">
                          <w:rPr>
                            <w:noProof/>
                            <w:webHidden/>
                          </w:rPr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1D19EC">
                          <w:rPr>
                            <w:noProof/>
                            <w:webHidden/>
                          </w:rPr>
                          <w:t>9</w:t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42BF14D" w14:textId="10843B4C" w:rsidR="001D19EC" w:rsidRDefault="00B7770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02738467" w:history="1">
                        <w:r w:rsidR="001D19EC" w:rsidRPr="00EC49FA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 w:rsidR="001D19EC">
                          <w:rPr>
                            <w:noProof/>
                            <w:webHidden/>
                          </w:rPr>
                          <w:tab/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1D19EC">
                          <w:rPr>
                            <w:noProof/>
                            <w:webHidden/>
                          </w:rPr>
                          <w:instrText xml:space="preserve"> PAGEREF _Toc102738467 \h </w:instrText>
                        </w:r>
                        <w:r w:rsidR="001D19EC">
                          <w:rPr>
                            <w:noProof/>
                            <w:webHidden/>
                          </w:rPr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1D19EC">
                          <w:rPr>
                            <w:noProof/>
                            <w:webHidden/>
                          </w:rPr>
                          <w:t>10</w:t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4D4D65D" w14:textId="4EB36FCD" w:rsidR="001D19EC" w:rsidRDefault="00B7770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02738468" w:history="1">
                        <w:r w:rsidR="001D19EC" w:rsidRPr="00EC49FA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 w:rsidR="001D19EC">
                          <w:rPr>
                            <w:noProof/>
                            <w:webHidden/>
                          </w:rPr>
                          <w:tab/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1D19EC">
                          <w:rPr>
                            <w:noProof/>
                            <w:webHidden/>
                          </w:rPr>
                          <w:instrText xml:space="preserve"> PAGEREF _Toc102738468 \h </w:instrText>
                        </w:r>
                        <w:r w:rsidR="001D19EC">
                          <w:rPr>
                            <w:noProof/>
                            <w:webHidden/>
                          </w:rPr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1D19EC">
                          <w:rPr>
                            <w:noProof/>
                            <w:webHidden/>
                          </w:rPr>
                          <w:t>11</w:t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4307AE4" w14:textId="674B8960" w:rsidR="001D19EC" w:rsidRDefault="00B7770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02738469" w:history="1">
                        <w:r w:rsidR="001D19EC" w:rsidRPr="00EC49FA">
                          <w:rPr>
                            <w:rStyle w:val="Hyperlink"/>
                            <w:noProof/>
                          </w:rPr>
                          <w:t>Beams</w:t>
                        </w:r>
                        <w:r w:rsidR="001D19EC">
                          <w:rPr>
                            <w:noProof/>
                            <w:webHidden/>
                          </w:rPr>
                          <w:tab/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1D19EC">
                          <w:rPr>
                            <w:noProof/>
                            <w:webHidden/>
                          </w:rPr>
                          <w:instrText xml:space="preserve"> PAGEREF _Toc102738469 \h </w:instrText>
                        </w:r>
                        <w:r w:rsidR="001D19EC">
                          <w:rPr>
                            <w:noProof/>
                            <w:webHidden/>
                          </w:rPr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1D19EC">
                          <w:rPr>
                            <w:noProof/>
                            <w:webHidden/>
                          </w:rPr>
                          <w:t>11</w:t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2E72CC9" w14:textId="42330E0D" w:rsidR="001D19EC" w:rsidRDefault="00B7770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02738470" w:history="1">
                        <w:r w:rsidR="001D19EC" w:rsidRPr="00EC49FA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 w:rsidR="001D19EC">
                          <w:rPr>
                            <w:noProof/>
                            <w:webHidden/>
                          </w:rPr>
                          <w:tab/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1D19EC">
                          <w:rPr>
                            <w:noProof/>
                            <w:webHidden/>
                          </w:rPr>
                          <w:instrText xml:space="preserve"> PAGEREF _Toc102738470 \h </w:instrText>
                        </w:r>
                        <w:r w:rsidR="001D19EC">
                          <w:rPr>
                            <w:noProof/>
                            <w:webHidden/>
                          </w:rPr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1D19EC">
                          <w:rPr>
                            <w:noProof/>
                            <w:webHidden/>
                          </w:rPr>
                          <w:t>12</w:t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9ADD817" w14:textId="7826ABAB" w:rsidR="001D19EC" w:rsidRDefault="00B7770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02738471" w:history="1">
                        <w:r w:rsidR="001D19EC" w:rsidRPr="00EC49FA">
                          <w:rPr>
                            <w:rStyle w:val="Hyperlink"/>
                            <w:noProof/>
                          </w:rPr>
                          <w:t>Conclusion</w:t>
                        </w:r>
                        <w:r w:rsidR="001D19EC">
                          <w:rPr>
                            <w:noProof/>
                            <w:webHidden/>
                          </w:rPr>
                          <w:tab/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1D19EC">
                          <w:rPr>
                            <w:noProof/>
                            <w:webHidden/>
                          </w:rPr>
                          <w:instrText xml:space="preserve"> PAGEREF _Toc102738471 \h </w:instrText>
                        </w:r>
                        <w:r w:rsidR="001D19EC">
                          <w:rPr>
                            <w:noProof/>
                            <w:webHidden/>
                          </w:rPr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1D19EC">
                          <w:rPr>
                            <w:noProof/>
                            <w:webHidden/>
                          </w:rPr>
                          <w:t>15</w:t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D479F41" w14:textId="670D0295" w:rsidR="001D19EC" w:rsidRDefault="00B7770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02738472" w:history="1">
                        <w:r w:rsidR="001D19EC" w:rsidRPr="00EC49FA">
                          <w:rPr>
                            <w:rStyle w:val="Hyperlink"/>
                            <w:noProof/>
                          </w:rPr>
                          <w:t>Appendix</w:t>
                        </w:r>
                        <w:r w:rsidR="001D19EC">
                          <w:rPr>
                            <w:noProof/>
                            <w:webHidden/>
                          </w:rPr>
                          <w:tab/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1D19EC">
                          <w:rPr>
                            <w:noProof/>
                            <w:webHidden/>
                          </w:rPr>
                          <w:instrText xml:space="preserve"> PAGEREF _Toc102738472 \h </w:instrText>
                        </w:r>
                        <w:r w:rsidR="001D19EC">
                          <w:rPr>
                            <w:noProof/>
                            <w:webHidden/>
                          </w:rPr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1D19EC">
                          <w:rPr>
                            <w:noProof/>
                            <w:webHidden/>
                          </w:rPr>
                          <w:t>15</w:t>
                        </w:r>
                        <w:r w:rsidR="001D19E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826E95B" w14:textId="7FB56397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0A665F1E" w14:textId="77777777" w:rsidR="00F448BC" w:rsidRDefault="00F448BC" w:rsidP="00A5373F"/>
        </w:tc>
      </w:tr>
      <w:tr w:rsidR="00F448BC" w14:paraId="10EF8034" w14:textId="77777777" w:rsidTr="00BE081A">
        <w:trPr>
          <w:cantSplit/>
          <w:trHeight w:val="3924"/>
        </w:trPr>
        <w:tc>
          <w:tcPr>
            <w:tcW w:w="6285" w:type="dxa"/>
          </w:tcPr>
          <w:p w14:paraId="1DBFD03F" w14:textId="77777777" w:rsidR="00C27B5D" w:rsidRDefault="001D19EC" w:rsidP="00C27B5D">
            <w:pPr>
              <w:pStyle w:val="Heading1"/>
              <w:outlineLvl w:val="0"/>
            </w:pPr>
            <w:bookmarkStart w:id="0" w:name="_Toc102738457"/>
            <w:r>
              <w:lastRenderedPageBreak/>
              <w:t>Description</w:t>
            </w:r>
            <w:bookmarkEnd w:id="0"/>
          </w:p>
          <w:p w14:paraId="62A4CAC4" w14:textId="77777777" w:rsidR="00F448BC" w:rsidRPr="00E65D6E" w:rsidRDefault="001D19EC" w:rsidP="00FF408C">
            <w:r>
              <w:t>No Data</w:t>
            </w:r>
          </w:p>
        </w:tc>
        <w:tc>
          <w:tcPr>
            <w:tcW w:w="4713" w:type="dxa"/>
            <w:vMerge/>
          </w:tcPr>
          <w:p w14:paraId="67039EC9" w14:textId="77777777" w:rsidR="00F448BC" w:rsidRPr="00A33AA4" w:rsidRDefault="00F448BC" w:rsidP="00840CC7">
            <w:pPr>
              <w:pStyle w:val="TOC3"/>
            </w:pPr>
          </w:p>
        </w:tc>
      </w:tr>
    </w:tbl>
    <w:p w14:paraId="4F16160B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3201A383" w14:textId="77777777" w:rsidTr="00DD03CF">
        <w:tc>
          <w:tcPr>
            <w:tcW w:w="11016" w:type="dxa"/>
          </w:tcPr>
          <w:p w14:paraId="1D5884F5" w14:textId="77777777" w:rsidR="00343025" w:rsidRDefault="001D19EC" w:rsidP="00343025">
            <w:pPr>
              <w:pStyle w:val="Heading1"/>
              <w:outlineLvl w:val="0"/>
            </w:pPr>
            <w:bookmarkStart w:id="1" w:name="_Toc102738458"/>
            <w:bookmarkStart w:id="2" w:name="_Toc243733140"/>
            <w:bookmarkStart w:id="3" w:name="_Toc245020107"/>
            <w:bookmarkStart w:id="4" w:name="_Toc245020139"/>
            <w:r>
              <w:lastRenderedPageBreak/>
              <w:t>Assumptions</w:t>
            </w:r>
            <w:bookmarkEnd w:id="1"/>
          </w:p>
          <w:p w14:paraId="67F16020" w14:textId="77777777" w:rsidR="00A96F2C" w:rsidRDefault="00A96F2C" w:rsidP="00A96F2C"/>
        </w:tc>
      </w:tr>
    </w:tbl>
    <w:p w14:paraId="03EAA40C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40BDC6C0" w14:textId="77777777" w:rsidTr="00ED5A01">
        <w:tc>
          <w:tcPr>
            <w:tcW w:w="11016" w:type="dxa"/>
          </w:tcPr>
          <w:p w14:paraId="5BA41076" w14:textId="77777777" w:rsidR="00FF408C" w:rsidRDefault="001D19EC" w:rsidP="00FF408C">
            <w:pPr>
              <w:pStyle w:val="Heading1"/>
              <w:outlineLvl w:val="0"/>
            </w:pPr>
            <w:bookmarkStart w:id="5" w:name="_Toc102738459"/>
            <w:r>
              <w:lastRenderedPageBreak/>
              <w:t>Model Information</w:t>
            </w:r>
            <w:bookmarkEnd w:id="5"/>
          </w:p>
          <w:p w14:paraId="4018703C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227F1132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1CD8B5A8" w14:textId="77777777" w:rsidTr="00077EA0">
                    <w:tc>
                      <w:tcPr>
                        <w:tcW w:w="8640" w:type="dxa"/>
                      </w:tcPr>
                      <w:p w14:paraId="049680D2" w14:textId="42C2DD19" w:rsidR="00077EA0" w:rsidRDefault="001D19EC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48A8E598" wp14:editId="7D63ED72">
                              <wp:extent cx="5349240" cy="3448685"/>
                              <wp:effectExtent l="0" t="0" r="3810" b="0"/>
                              <wp:docPr id="6" name="Picture 6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4486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40BDBECE" w14:textId="55FD3FC6" w:rsidR="00C16188" w:rsidRDefault="001D19EC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nut-rail_trasintion</w:t>
                  </w:r>
                </w:p>
                <w:p w14:paraId="4A4DB755" w14:textId="6A0D440E" w:rsidR="00C16188" w:rsidRDefault="001D19EC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0809691D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FC3726B" w14:textId="757E88DE" w:rsidR="00C16188" w:rsidRPr="0044448A" w:rsidRDefault="001D19EC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1535318F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C1222EC" w14:textId="79C9D07A" w:rsidR="00C16188" w:rsidRDefault="001D19EC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ED2AA14" w14:textId="669750D8" w:rsidR="00C16188" w:rsidRDefault="001D19E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2D37BEF" w14:textId="25B65939" w:rsidR="00C16188" w:rsidRDefault="001D19E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6466248" w14:textId="403E7170" w:rsidR="00C16188" w:rsidRDefault="001D19E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14:paraId="1A6BAC83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BB06C7" w14:textId="60D8B977" w:rsidR="00C16188" w:rsidRDefault="001D19EC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Chamfer6</w:t>
                  </w:r>
                </w:p>
                <w:p w14:paraId="05FFD33E" w14:textId="71A4A39B" w:rsidR="004B3022" w:rsidRPr="0044448A" w:rsidRDefault="001D19EC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425661F" wp14:editId="313E1FC4">
                        <wp:extent cx="1562735" cy="1007745"/>
                        <wp:effectExtent l="0" t="0" r="0" b="1905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077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257A7EC" w14:textId="18CFEB78" w:rsidR="00C16188" w:rsidRPr="0044448A" w:rsidRDefault="001D19E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F3D537" w14:textId="77777777" w:rsidR="001D19EC" w:rsidRDefault="001D19E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Mass:0.106453 kg</w:t>
                  </w:r>
                </w:p>
                <w:p w14:paraId="15E1773B" w14:textId="77777777" w:rsidR="001D19EC" w:rsidRDefault="001D19E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Volume:0.000104365 m^3</w:t>
                  </w:r>
                </w:p>
                <w:p w14:paraId="10CAA889" w14:textId="77777777" w:rsidR="001D19EC" w:rsidRDefault="001D19E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Density:1,020 kg/m^3</w:t>
                  </w:r>
                </w:p>
                <w:p w14:paraId="0A24B8A8" w14:textId="77777777" w:rsidR="001D19EC" w:rsidRDefault="001D19E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Weight:1.04324 N</w:t>
                  </w:r>
                </w:p>
                <w:p w14:paraId="37D1DDA1" w14:textId="49B043C5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0F71B7" w14:textId="77777777" w:rsidR="001D19EC" w:rsidRDefault="001D19E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G:\.shortcut-targets-by-id\1GMoSA8JadHg7ZC1-OKURvM-MxZ_KA2B-\ROV-2022\MECHAICAL\Bouancey Module Submodule\nut-rail_trasintion.SLDPRT</w:t>
                  </w:r>
                </w:p>
                <w:p w14:paraId="09303B9D" w14:textId="358A4ED3" w:rsidR="00C16188" w:rsidRPr="0044448A" w:rsidRDefault="001D19EC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 6 13:54:48 2022</w:t>
                  </w:r>
                </w:p>
              </w:tc>
            </w:tr>
          </w:tbl>
          <w:p w14:paraId="1C7B4975" w14:textId="31AC2009" w:rsidR="00FF408C" w:rsidRDefault="00FF408C" w:rsidP="00A96F2C"/>
        </w:tc>
      </w:tr>
    </w:tbl>
    <w:p w14:paraId="4B7E84E6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5E294F" w14:paraId="538491E1" w14:textId="77777777" w:rsidTr="005E294F">
        <w:tc>
          <w:tcPr>
            <w:tcW w:w="11016" w:type="dxa"/>
          </w:tcPr>
          <w:p w14:paraId="4FBD3A87" w14:textId="7F5FA187" w:rsidR="00B35001" w:rsidRPr="00B35001" w:rsidRDefault="001D19EC" w:rsidP="00B35001">
            <w:pPr>
              <w:pStyle w:val="Heading1"/>
              <w:outlineLvl w:val="0"/>
            </w:pPr>
            <w:bookmarkStart w:id="6" w:name="_Toc102738460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43"/>
              <w:gridCol w:w="5295"/>
            </w:tblGrid>
            <w:tr w:rsidR="00B35001" w14:paraId="531C112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97B381E" w14:textId="2152C9D3" w:rsidR="00B35001" w:rsidRDefault="001D19EC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24A007" w14:textId="4EEA3115" w:rsidR="00B35001" w:rsidRDefault="001D19E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1</w:t>
                  </w:r>
                </w:p>
              </w:tc>
            </w:tr>
            <w:tr w:rsidR="001D19EC" w14:paraId="689C2F96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E7235DA" w14:textId="4ADA8C32" w:rsidR="001D19EC" w:rsidRDefault="001D19EC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8893D5" w14:textId="3D4139EC" w:rsidR="001D19EC" w:rsidRDefault="001D19E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1D19EC" w14:paraId="66295B6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673C7A3" w14:textId="5BA4A270" w:rsidR="001D19EC" w:rsidRDefault="001D19EC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BEA0BE" w14:textId="55F8849E" w:rsidR="001D19EC" w:rsidRDefault="001D19E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1D19EC" w14:paraId="65C09BE1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0C7F824" w14:textId="2928FD9D" w:rsidR="001D19EC" w:rsidRDefault="001D19EC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28725C4" w14:textId="24963D5D" w:rsidR="001D19EC" w:rsidRDefault="001D19E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1D19EC" w14:paraId="7649340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AB5B1D" w14:textId="715CE553" w:rsidR="001D19EC" w:rsidRDefault="001D19EC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FD33FF3" w14:textId="13D68EC7" w:rsidR="001D19EC" w:rsidRDefault="001D19E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1D19EC" w14:paraId="03F830D4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C731FB" w14:textId="6375D6BB" w:rsidR="001D19EC" w:rsidRDefault="001D19EC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5D553AF" w14:textId="3ABBBA19" w:rsidR="001D19EC" w:rsidRDefault="001D19E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1D19EC" w14:paraId="6E7D37F1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FFA6D1D" w14:textId="54D80AF7" w:rsidR="001D19EC" w:rsidRDefault="001D19EC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538C8D5" w14:textId="7F298DA7" w:rsidR="001D19EC" w:rsidRDefault="001D19E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1D19EC" w14:paraId="77AA73DF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70D6F64" w14:textId="612C397B" w:rsidR="001D19EC" w:rsidRDefault="001D19EC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9770FEB" w14:textId="78A60D1B" w:rsidR="001D19EC" w:rsidRDefault="001D19E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1D19EC" w14:paraId="25FECEB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AF4C922" w14:textId="3B4E4CFA" w:rsidR="001D19EC" w:rsidRDefault="001D19EC" w:rsidP="005E294F">
                  <w:proofErr w:type="spellStart"/>
                  <w:r>
                    <w:t>Inplane</w:t>
                  </w:r>
                  <w:proofErr w:type="spellEnd"/>
                  <w:r>
                    <w:t xml:space="preserve">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BD503C8" w14:textId="45EBF99F" w:rsidR="001D19EC" w:rsidRDefault="001D19E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1D19EC" w14:paraId="0B8B6048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A8A15FB" w14:textId="7CF94F78" w:rsidR="001D19EC" w:rsidRDefault="001D19EC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7A0E81" w14:textId="036A99F8" w:rsidR="001D19EC" w:rsidRDefault="001D19E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1D19EC" w14:paraId="61BCA71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B5D571B" w14:textId="1D63DC07" w:rsidR="001D19EC" w:rsidRDefault="001D19EC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E386F2" w14:textId="1AFCBFE1" w:rsidR="001D19EC" w:rsidRDefault="001D19E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1D19EC" w14:paraId="6668F79F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19E8595" w14:textId="63F06E12" w:rsidR="001D19EC" w:rsidRDefault="001D19EC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977724F" w14:textId="19BB842E" w:rsidR="001D19EC" w:rsidRDefault="001D19E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1D19EC" w14:paraId="6C372A8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5CD145D" w14:textId="1B68976E" w:rsidR="001D19EC" w:rsidRDefault="001D19EC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792F7BF" w14:textId="16860498" w:rsidR="001D19EC" w:rsidRDefault="001D19E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1D19EC" w14:paraId="20157BF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8027FF9" w14:textId="73428122" w:rsidR="001D19EC" w:rsidRDefault="001D19EC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2F4455A" w14:textId="5960E897" w:rsidR="001D19EC" w:rsidRDefault="001D19E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1D19EC" w14:paraId="41AADD2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ED983B" w14:textId="52F3C59D" w:rsidR="001D19EC" w:rsidRDefault="001D19EC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FF5BEEF" w14:textId="6CF0EFB3" w:rsidR="001D19EC" w:rsidRDefault="001D19E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1D19EC" w14:paraId="2E498730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D6BF0B" w14:textId="55D40A36" w:rsidR="001D19EC" w:rsidRDefault="001D19EC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6BCAA2" w14:textId="4298A849" w:rsidR="001D19EC" w:rsidRDefault="001D19E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1D19EC" w14:paraId="0CBF765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0A99D54" w14:textId="282C398E" w:rsidR="001D19EC" w:rsidRDefault="001D19EC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60584AB" w14:textId="43A8D4C7" w:rsidR="001D19EC" w:rsidRDefault="001D19E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(G:\.shortcut-targets-by-id\1GMoSA8JadHg7ZC1-OKURvM-MxZ_KA2B-\ROV-2022\MECHAICAL\Bouancey Module Submodule)</w:t>
                  </w:r>
                </w:p>
              </w:tc>
            </w:tr>
          </w:tbl>
          <w:p w14:paraId="7ABD842C" w14:textId="391C8B0A" w:rsidR="005E294F" w:rsidRDefault="005E294F" w:rsidP="00A96F2C"/>
        </w:tc>
      </w:tr>
      <w:bookmarkEnd w:id="2"/>
      <w:bookmarkEnd w:id="3"/>
      <w:bookmarkEnd w:id="4"/>
    </w:tbl>
    <w:p w14:paraId="1FDD555C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F33129" w14:paraId="74EE739B" w14:textId="77777777" w:rsidTr="00E80CD9">
        <w:tc>
          <w:tcPr>
            <w:tcW w:w="11016" w:type="dxa"/>
          </w:tcPr>
          <w:p w14:paraId="09205E20" w14:textId="2F6B2D71" w:rsidR="00F33129" w:rsidRPr="00B35001" w:rsidRDefault="001D19EC" w:rsidP="000A7C6B">
            <w:pPr>
              <w:pStyle w:val="Heading1"/>
              <w:outlineLvl w:val="0"/>
            </w:pPr>
            <w:bookmarkStart w:id="7" w:name="_Toc102738461"/>
            <w:r>
              <w:lastRenderedPageBreak/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92"/>
              <w:gridCol w:w="5246"/>
            </w:tblGrid>
            <w:tr w:rsidR="00F33129" w14:paraId="03A1B1B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9C7B1D7" w14:textId="4C249B20" w:rsidR="00F33129" w:rsidRDefault="001D19EC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FE5222" w14:textId="02B99057" w:rsidR="00F33129" w:rsidRDefault="001D19E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1D19EC" w14:paraId="09AF0DD1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03865C" w14:textId="1BB1C3A6" w:rsidR="001D19EC" w:rsidRDefault="001D19EC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7462966" w14:textId="0DAB7E0A" w:rsidR="001D19EC" w:rsidRDefault="001D19EC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1D19EC" w14:paraId="7211DB1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67159E" w14:textId="320FDD79" w:rsidR="001D19EC" w:rsidRDefault="001D19EC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B529CF" w14:textId="25B04134" w:rsidR="001D19EC" w:rsidRDefault="001D19E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1D19EC" w14:paraId="1DD3543F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32E9ED" w14:textId="4F53C8F5" w:rsidR="001D19EC" w:rsidRDefault="001D19EC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2450B68" w14:textId="5C513133" w:rsidR="001D19EC" w:rsidRDefault="001D19EC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1D19EC" w14:paraId="1C634C4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CC2323" w14:textId="2871595E" w:rsidR="001D19EC" w:rsidRDefault="001D19EC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F6CCF8E" w14:textId="1F7E3960" w:rsidR="001D19EC" w:rsidRDefault="001D19E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30F2FD5C" w14:textId="52DCAD1D" w:rsidR="00F33129" w:rsidRDefault="00F33129" w:rsidP="000A7C6B"/>
        </w:tc>
      </w:tr>
    </w:tbl>
    <w:p w14:paraId="7AD6028E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6485D119" w14:textId="77777777" w:rsidTr="005273D5">
        <w:trPr>
          <w:trHeight w:val="4158"/>
        </w:trPr>
        <w:tc>
          <w:tcPr>
            <w:tcW w:w="11136" w:type="dxa"/>
          </w:tcPr>
          <w:p w14:paraId="7F2D0E86" w14:textId="0AF9FC9A" w:rsidR="00E80CD9" w:rsidRPr="00AC3438" w:rsidRDefault="001D19EC" w:rsidP="000A7C6B">
            <w:pPr>
              <w:pStyle w:val="Heading1"/>
              <w:outlineLvl w:val="0"/>
            </w:pPr>
            <w:bookmarkStart w:id="8" w:name="_Toc102738462"/>
            <w:bookmarkStart w:id="9" w:name="_Toc243733144"/>
            <w:bookmarkStart w:id="10" w:name="_Toc245020112"/>
            <w:bookmarkStart w:id="11" w:name="_Toc245020144"/>
            <w:r>
              <w:t>Material Properties</w:t>
            </w:r>
            <w:bookmarkEnd w:id="8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766FA961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E931E24" w14:textId="7AE48647" w:rsidR="00E80CD9" w:rsidRPr="003E6C57" w:rsidRDefault="001D19EC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CF847D5" w14:textId="23ACB181" w:rsidR="00E80CD9" w:rsidRPr="003E6C57" w:rsidRDefault="001D19EC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BE8A0DB" w14:textId="4CA2DD8E" w:rsidR="00E80CD9" w:rsidRPr="003E6C57" w:rsidRDefault="001D19EC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7C13ABA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34C1D471" w14:textId="3CCA01B0" w:rsidR="00E80CD9" w:rsidRPr="00577134" w:rsidRDefault="001D19EC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2CAF9C2C" wp14:editId="02F50ABC">
                        <wp:extent cx="1904365" cy="1228090"/>
                        <wp:effectExtent l="0" t="0" r="635" b="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280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3AF1757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AFFC39A" w14:textId="3AB65CAC" w:rsidR="00E80CD9" w:rsidRPr="00BE6656" w:rsidRDefault="001D19EC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0FFA88A" w14:textId="14BEE986" w:rsidR="00E80CD9" w:rsidRPr="00BE6656" w:rsidRDefault="001D19E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ABS</w:t>
                        </w:r>
                      </w:p>
                    </w:tc>
                  </w:tr>
                  <w:tr w:rsidR="001D19EC" w:rsidRPr="00577134" w14:paraId="16BA3A90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1FF14A7" w14:textId="01657597" w:rsidR="001D19EC" w:rsidRDefault="001D19E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1C8282E" w14:textId="2C5CDC14" w:rsidR="001D19EC" w:rsidRDefault="001D19E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1D19EC" w:rsidRPr="00577134" w14:paraId="60ACB98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6443CA9" w14:textId="5D571CE1" w:rsidR="001D19EC" w:rsidRDefault="001D19E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2D7ED04" w14:textId="71FBC897" w:rsidR="001D19EC" w:rsidRDefault="001D19E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1D19EC" w:rsidRPr="00577134" w14:paraId="473FE278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2047D2B" w14:textId="78DFF9C5" w:rsidR="001D19EC" w:rsidRDefault="001D19E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142B5AA" w14:textId="437DF526" w:rsidR="001D19EC" w:rsidRDefault="001D19E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3e+07 N/m^2</w:t>
                        </w:r>
                      </w:p>
                    </w:tc>
                  </w:tr>
                  <w:tr w:rsidR="001D19EC" w:rsidRPr="00577134" w14:paraId="1E190F46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8908A3E" w14:textId="426BB3CA" w:rsidR="001D19EC" w:rsidRDefault="001D19E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C1433EF" w14:textId="38DD3189" w:rsidR="001D19EC" w:rsidRDefault="001D19E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2e+09 N/m^2</w:t>
                        </w:r>
                      </w:p>
                    </w:tc>
                  </w:tr>
                  <w:tr w:rsidR="001D19EC" w:rsidRPr="00577134" w14:paraId="123C8A85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759D154" w14:textId="379AD507" w:rsidR="001D19EC" w:rsidRDefault="001D19E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BC07B07" w14:textId="49EB36AC" w:rsidR="001D19EC" w:rsidRDefault="001D19E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0.394  </w:t>
                        </w:r>
                      </w:p>
                    </w:tc>
                  </w:tr>
                  <w:tr w:rsidR="001D19EC" w:rsidRPr="00577134" w14:paraId="6A20BA98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5D6534D" w14:textId="04A33E60" w:rsidR="001D19EC" w:rsidRDefault="001D19E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A46686C" w14:textId="059CA499" w:rsidR="001D19EC" w:rsidRDefault="001D19E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1,020 kg/m^3</w:t>
                        </w:r>
                      </w:p>
                    </w:tc>
                  </w:tr>
                  <w:tr w:rsidR="001D19EC" w:rsidRPr="00577134" w14:paraId="4D478C08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D5B0FA9" w14:textId="4CD3FE06" w:rsidR="001D19EC" w:rsidRDefault="001D19E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974B4C4" w14:textId="7BC51454" w:rsidR="001D19EC" w:rsidRDefault="001D19E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3.189e+08 N/m^2</w:t>
                        </w:r>
                      </w:p>
                    </w:tc>
                  </w:tr>
                </w:tbl>
                <w:p w14:paraId="5C3382E9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3F31FF15" w14:textId="563BF8FD" w:rsidR="00E80CD9" w:rsidRPr="00577134" w:rsidRDefault="001D19E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1(Chamfer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6)(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nut-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rail_trasintion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)</w:t>
                  </w:r>
                </w:p>
              </w:tc>
            </w:tr>
            <w:tr w:rsidR="00E80CD9" w:rsidRPr="000841BF" w14:paraId="3CF81825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664D425F" w14:textId="072C6EF8" w:rsidR="00E80CD9" w:rsidRPr="000841BF" w:rsidRDefault="001D19EC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proofErr w:type="gram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proofErr w:type="gram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</w:tbl>
          <w:p w14:paraId="5BBC5E98" w14:textId="5D28F91B" w:rsidR="00E80CD9" w:rsidRDefault="00E80CD9" w:rsidP="000A7C6B"/>
        </w:tc>
      </w:tr>
      <w:bookmarkEnd w:id="9"/>
      <w:bookmarkEnd w:id="10"/>
      <w:bookmarkEnd w:id="11"/>
    </w:tbl>
    <w:p w14:paraId="7CB38ACA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1D459298" w14:textId="77777777" w:rsidTr="00452CBC">
        <w:tc>
          <w:tcPr>
            <w:tcW w:w="11016" w:type="dxa"/>
          </w:tcPr>
          <w:p w14:paraId="0EE05801" w14:textId="22CDCFDC" w:rsidR="005273D5" w:rsidRPr="00AF1A58" w:rsidRDefault="001D19EC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102738463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1D19EC" w14:paraId="20AC7DB4" w14:textId="77777777" w:rsidTr="00C52D3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4F9CD223" w14:textId="7B5349EC" w:rsidR="001D19EC" w:rsidRPr="004E282D" w:rsidRDefault="001D19EC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4E367642" w14:textId="7080F273" w:rsidR="001D19EC" w:rsidRPr="004E282D" w:rsidRDefault="001D19EC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7D938D9B" w14:textId="0830FC00" w:rsidR="001D19EC" w:rsidRPr="004E282D" w:rsidRDefault="001D19EC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1D19EC" w14:paraId="20F76222" w14:textId="77777777" w:rsidTr="008C6D1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145F28C0" w14:textId="6DEF9B91" w:rsidR="001D19EC" w:rsidRPr="00AD5FBA" w:rsidRDefault="001D19EC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21AB16BB" w14:textId="0D7B785D" w:rsidR="001D19EC" w:rsidRPr="006208CB" w:rsidRDefault="001D19EC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54C53112" wp14:editId="7C9F3B36">
                        <wp:extent cx="1772285" cy="1142365"/>
                        <wp:effectExtent l="0" t="0" r="0" b="635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1423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1D19EC" w14:paraId="331DAE4F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09A5BE8" w14:textId="7E052CEE" w:rsidR="001D19EC" w:rsidRPr="00BE6656" w:rsidRDefault="001D19EC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4CC4C09A" w14:textId="2799991A" w:rsidR="001D19EC" w:rsidRPr="00154A1A" w:rsidRDefault="001D19E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1D19EC" w14:paraId="2B807910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4186C01" w14:textId="7AB118B3" w:rsidR="001D19EC" w:rsidRDefault="001D19EC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7F4201B" w14:textId="770D8C93" w:rsidR="001D19EC" w:rsidRDefault="001D19E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3DC09A97" w14:textId="77777777" w:rsidR="001D19EC" w:rsidRPr="004C6DEB" w:rsidRDefault="001D19EC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15F96DC2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4D7C6C92" w14:textId="183CBF2E" w:rsidR="003F154A" w:rsidRPr="003F154A" w:rsidRDefault="001D19EC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6C24C7D9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95DFC0D" w14:textId="3B29959A" w:rsidR="003F154A" w:rsidRDefault="001D19E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659B3E7C" w14:textId="1D6C0DF0" w:rsidR="003F154A" w:rsidRDefault="001D19E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FB90AFE" w14:textId="4785022C" w:rsidR="003F154A" w:rsidRDefault="001D19E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48E773FC" w14:textId="2A9D9E54" w:rsidR="003F154A" w:rsidRDefault="001D19E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72596FD9" w14:textId="6C349733" w:rsidR="003F154A" w:rsidRDefault="001D19E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09256A0A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A13BEF3" w14:textId="6FA42A45" w:rsidR="003F154A" w:rsidRDefault="001D19E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2915881" w14:textId="71064B84" w:rsidR="003F154A" w:rsidRPr="00EF37BF" w:rsidRDefault="001D19E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-0.065531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CFD19BD" w14:textId="4F4317CE" w:rsidR="003F154A" w:rsidRPr="00EF37BF" w:rsidRDefault="001D19E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-0.00371353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4D14F6F" w14:textId="32AB3AF8" w:rsidR="003F154A" w:rsidRDefault="001D19E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-33.6004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CE1451F" w14:textId="32EF4ECB" w:rsidR="003F154A" w:rsidRPr="00EF37BF" w:rsidRDefault="001D19E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33.6004</w:t>
                        </w:r>
                      </w:p>
                    </w:tc>
                  </w:tr>
                  <w:tr w:rsidR="00935682" w14:paraId="5F7AA66A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B61C8D0" w14:textId="07F68DCF" w:rsidR="00935682" w:rsidRDefault="001D19EC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Reaction </w:t>
                        </w:r>
                        <w:proofErr w:type="gram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Moment(</w:t>
                        </w:r>
                        <w:proofErr w:type="spellStart"/>
                        <w:proofErr w:type="gram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161C2D4" w14:textId="198C06B5" w:rsidR="00935682" w:rsidRDefault="001D19E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E7C352D" w14:textId="5BF5280E" w:rsidR="00935682" w:rsidRDefault="001D19E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E10EA6C" w14:textId="6E01FD21" w:rsidR="00935682" w:rsidRDefault="001D19E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39FDFA5D" w14:textId="21AE8E06" w:rsidR="00935682" w:rsidRDefault="001D19EC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7F4F082C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1CF46300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1D19EC" w14:paraId="64BD29D7" w14:textId="77777777" w:rsidTr="00816BE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6686C154" w14:textId="574B5BDD" w:rsidR="001D19EC" w:rsidRPr="004E282D" w:rsidRDefault="001D19EC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5AB3948C" w14:textId="63607515" w:rsidR="001D19EC" w:rsidRPr="004E282D" w:rsidRDefault="001D19EC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34776DD4" w14:textId="5A7A7AFC" w:rsidR="001D19EC" w:rsidRPr="004E282D" w:rsidRDefault="001D19EC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1D19EC" w14:paraId="536BC394" w14:textId="77777777" w:rsidTr="00DE589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47FB166A" w14:textId="7C72D5D9" w:rsidR="001D19EC" w:rsidRPr="00F42DD1" w:rsidRDefault="001D19EC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0697BD46" w14:textId="6E1973EA" w:rsidR="001D19EC" w:rsidRPr="006208CB" w:rsidRDefault="001D19EC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6180C6FA" wp14:editId="520D5E1E">
                        <wp:extent cx="1907540" cy="1229995"/>
                        <wp:effectExtent l="0" t="0" r="0" b="8255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2299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1D19EC" w14:paraId="66F08B10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2356DE2" w14:textId="70E3A4E6" w:rsidR="001D19EC" w:rsidRPr="00BE6656" w:rsidRDefault="001D19EC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6C5378A" w14:textId="6839F7AD" w:rsidR="001D19EC" w:rsidRPr="00B77EA3" w:rsidRDefault="001D19E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1D19EC" w14:paraId="772A1C0C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BC779EF" w14:textId="2582E7B4" w:rsidR="001D19EC" w:rsidRDefault="001D19EC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E9DCF65" w14:textId="29FFBB3C" w:rsidR="001D19EC" w:rsidRDefault="001D19E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1D19EC" w14:paraId="05F1F172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F7E82A3" w14:textId="2DC865B3" w:rsidR="001D19EC" w:rsidRDefault="001D19EC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366B31B" w14:textId="7BF26235" w:rsidR="001D19EC" w:rsidRDefault="001D19E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 xml:space="preserve">40 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lbf</w:t>
                        </w:r>
                        <w:proofErr w:type="spellEnd"/>
                      </w:p>
                    </w:tc>
                  </w:tr>
                </w:tbl>
                <w:p w14:paraId="08E850AD" w14:textId="77777777" w:rsidR="001D19EC" w:rsidRDefault="001D19EC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61052411" w14:textId="2082ACB3" w:rsidR="005273D5" w:rsidRDefault="005273D5" w:rsidP="000A7C6B">
            <w:pPr>
              <w:rPr>
                <w:rStyle w:val="Strong"/>
              </w:rPr>
            </w:pPr>
          </w:p>
        </w:tc>
      </w:tr>
    </w:tbl>
    <w:p w14:paraId="111592B6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1E691209" w14:textId="77777777" w:rsidTr="005B3D16">
        <w:tc>
          <w:tcPr>
            <w:tcW w:w="11016" w:type="dxa"/>
          </w:tcPr>
          <w:p w14:paraId="03A9FA28" w14:textId="54EF3090" w:rsidR="00132707" w:rsidRDefault="00132707" w:rsidP="000A7C6B">
            <w:pPr>
              <w:pStyle w:val="Heading1"/>
              <w:outlineLvl w:val="0"/>
            </w:pPr>
            <w:r>
              <w:br w:type="page"/>
            </w:r>
            <w:bookmarkStart w:id="13" w:name="_Toc102738464"/>
            <w:r w:rsidR="001D19EC">
              <w:t>Connector Definitions</w:t>
            </w:r>
            <w:bookmarkEnd w:id="13"/>
          </w:p>
          <w:p w14:paraId="299A237B" w14:textId="7726DC0D" w:rsidR="00132707" w:rsidRDefault="001D19EC" w:rsidP="000A7C6B">
            <w:r>
              <w:t>No Data</w:t>
            </w:r>
          </w:p>
          <w:p w14:paraId="194FF99B" w14:textId="50280E7E" w:rsidR="00EF37BF" w:rsidRPr="009C0A33" w:rsidRDefault="00EF37BF" w:rsidP="000A7C6B"/>
          <w:p w14:paraId="50DD8A1A" w14:textId="77777777" w:rsidR="000F2729" w:rsidRDefault="000F2729" w:rsidP="000A7C6B"/>
          <w:p w14:paraId="5E07F451" w14:textId="2BC0CBD8" w:rsidR="00E12C21" w:rsidRDefault="00E12C21" w:rsidP="000A7C6B"/>
          <w:p w14:paraId="20B36CFE" w14:textId="1950046E" w:rsidR="00132707" w:rsidRDefault="00132707" w:rsidP="000A7C6B"/>
        </w:tc>
      </w:tr>
    </w:tbl>
    <w:p w14:paraId="3FE59ADE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424C175C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67307F2" w14:textId="38679223" w:rsidR="00104BD8" w:rsidRDefault="001D19EC" w:rsidP="000A7C6B">
            <w:pPr>
              <w:pStyle w:val="Heading1"/>
              <w:outlineLvl w:val="0"/>
            </w:pPr>
            <w:bookmarkStart w:id="14" w:name="_Toc102738465"/>
            <w:r>
              <w:lastRenderedPageBreak/>
              <w:t>Contact Information</w:t>
            </w:r>
            <w:bookmarkEnd w:id="14"/>
          </w:p>
          <w:p w14:paraId="6604ABD3" w14:textId="4C440B92" w:rsidR="00104BD8" w:rsidRDefault="001D19EC" w:rsidP="000A7C6B">
            <w:r>
              <w:t>No Data</w:t>
            </w:r>
          </w:p>
          <w:p w14:paraId="1F891FEC" w14:textId="53E5B889" w:rsidR="00104BD8" w:rsidRDefault="00104BD8" w:rsidP="000A7C6B">
            <w:pPr>
              <w:rPr>
                <w:rStyle w:val="A3"/>
              </w:rPr>
            </w:pPr>
          </w:p>
          <w:p w14:paraId="6A9A7374" w14:textId="77777777" w:rsidR="00104BD8" w:rsidRDefault="00104BD8" w:rsidP="000A7C6B"/>
        </w:tc>
      </w:tr>
    </w:tbl>
    <w:p w14:paraId="7C2905AD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17F80319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CCBB535" w14:textId="2AE2C737" w:rsidR="00A61A59" w:rsidRDefault="001D19EC" w:rsidP="000A7C6B">
            <w:pPr>
              <w:pStyle w:val="Heading1"/>
              <w:outlineLvl w:val="0"/>
            </w:pPr>
            <w:bookmarkStart w:id="15" w:name="_Toc102738466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2C728BD2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DF399BB" w14:textId="24898BDA" w:rsidR="00A9531D" w:rsidRDefault="001D19EC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55D6EDA" w14:textId="2A4F1D56" w:rsidR="00A9531D" w:rsidRDefault="001D19E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1D19EC" w14:paraId="0E2A58D5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8688555" w14:textId="099E8C38" w:rsidR="001D19EC" w:rsidRDefault="001D19EC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CFE253" w14:textId="2275F399" w:rsidR="001D19EC" w:rsidRDefault="001D19E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1D19EC" w14:paraId="15261DB4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281E17" w14:textId="724E374A" w:rsidR="001D19EC" w:rsidRDefault="001D19EC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7175509" w14:textId="3DABF4DD" w:rsidR="001D19EC" w:rsidRDefault="001D19E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1D19EC" w14:paraId="6EBBC53A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0D100D7" w14:textId="348A3323" w:rsidR="001D19EC" w:rsidRDefault="001D19EC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1A22F3" w14:textId="34D8A34D" w:rsidR="001D19EC" w:rsidRDefault="001D19E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1D19EC" w14:paraId="71D76EAD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00F396" w14:textId="70BDD509" w:rsidR="001D19EC" w:rsidRDefault="001D19EC" w:rsidP="00C16188">
                  <w:r>
                    <w:t>Jacobian points for High quality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8DA3F3" w14:textId="3DA2B394" w:rsidR="001D19EC" w:rsidRDefault="001D19E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16 Points</w:t>
                  </w:r>
                </w:p>
              </w:tc>
            </w:tr>
            <w:tr w:rsidR="001D19EC" w14:paraId="67123F00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89DFF33" w14:textId="4207C2D5" w:rsidR="001D19EC" w:rsidRDefault="001D19EC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05424BC" w14:textId="3ECA4B6E" w:rsidR="001D19EC" w:rsidRDefault="001D19E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4.70967 mm</w:t>
                  </w:r>
                </w:p>
              </w:tc>
            </w:tr>
            <w:tr w:rsidR="001D19EC" w14:paraId="4E35157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64348BE" w14:textId="658577C8" w:rsidR="001D19EC" w:rsidRDefault="001D19EC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E4A94A3" w14:textId="4C510FAB" w:rsidR="001D19EC" w:rsidRDefault="001D19E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0.235483 mm</w:t>
                  </w:r>
                </w:p>
              </w:tc>
            </w:tr>
            <w:tr w:rsidR="001D19EC" w14:paraId="29364BDE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99FCCF7" w14:textId="23094E21" w:rsidR="001D19EC" w:rsidRDefault="001D19EC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286D216" w14:textId="37071098" w:rsidR="001D19EC" w:rsidRDefault="001D19E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14:paraId="416ABCF9" w14:textId="77777777" w:rsidR="00690657" w:rsidRDefault="00690657" w:rsidP="00690657"/>
          <w:p w14:paraId="36E07373" w14:textId="1A44282C" w:rsidR="00A9531D" w:rsidRPr="00690657" w:rsidRDefault="001D19EC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584B0361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BB9D832" w14:textId="1C507D7A" w:rsidR="007107BE" w:rsidRDefault="001D19EC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3A7D2B4" w14:textId="7BC1B9E7" w:rsidR="007107BE" w:rsidRDefault="001D19E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31494</w:t>
                  </w:r>
                </w:p>
              </w:tc>
            </w:tr>
            <w:tr w:rsidR="001D19EC" w14:paraId="185203ED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E1037B" w14:textId="1D6D4F40" w:rsidR="001D19EC" w:rsidRDefault="001D19EC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94F7541" w14:textId="05860DEA" w:rsidR="001D19EC" w:rsidRDefault="001D19E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19814</w:t>
                  </w:r>
                </w:p>
              </w:tc>
            </w:tr>
            <w:tr w:rsidR="001D19EC" w14:paraId="28E35E4A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B62C08" w14:textId="35A50D35" w:rsidR="001D19EC" w:rsidRDefault="001D19EC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7C41842" w14:textId="17F8794E" w:rsidR="001D19EC" w:rsidRDefault="001D19E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6.8815</w:t>
                  </w:r>
                </w:p>
              </w:tc>
            </w:tr>
            <w:tr w:rsidR="001D19EC" w14:paraId="363A3CB2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A1572E0" w14:textId="73375858" w:rsidR="001D19EC" w:rsidRDefault="001D19EC" w:rsidP="00C16188">
                  <w:r>
                    <w:t xml:space="preserve">% </w:t>
                  </w:r>
                  <w:proofErr w:type="gramStart"/>
                  <w:r>
                    <w:t>of</w:t>
                  </w:r>
                  <w:proofErr w:type="gramEnd"/>
                  <w:r>
                    <w:t xml:space="preserve">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3E4A928" w14:textId="2D452673" w:rsidR="001D19EC" w:rsidRDefault="001D19E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96.7</w:t>
                  </w:r>
                </w:p>
              </w:tc>
            </w:tr>
            <w:tr w:rsidR="001D19EC" w14:paraId="089A72E5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522FCC" w14:textId="283670FE" w:rsidR="001D19EC" w:rsidRDefault="001D19EC" w:rsidP="00C16188">
                  <w:r>
                    <w:t>Percentage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C007523" w14:textId="4B9983C9" w:rsidR="001D19EC" w:rsidRDefault="001D19E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1D19EC" w14:paraId="7D690BBB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BA589BE" w14:textId="41F3F70D" w:rsidR="001D19EC" w:rsidRDefault="001D19EC" w:rsidP="00C16188">
                  <w:r>
                    <w:t>Percentage of distorted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8A21769" w14:textId="475979C6" w:rsidR="001D19EC" w:rsidRDefault="001D19E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1D19EC" w14:paraId="552C1E8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9ABBC1A" w14:textId="189C28E4" w:rsidR="001D19EC" w:rsidRDefault="001D19EC" w:rsidP="00C16188">
                  <w:r>
                    <w:t>Time to complete mesh(</w:t>
                  </w:r>
                  <w:proofErr w:type="spellStart"/>
                  <w:proofErr w:type="gramStart"/>
                  <w:r>
                    <w:t>hh;mm</w:t>
                  </w:r>
                  <w:proofErr w:type="gramEnd"/>
                  <w:r>
                    <w:t>;ss</w:t>
                  </w:r>
                  <w:proofErr w:type="spellEnd"/>
                  <w: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5C1F5D" w14:textId="39D9725E" w:rsidR="001D19EC" w:rsidRDefault="001D19E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00:00:05</w:t>
                  </w:r>
                </w:p>
              </w:tc>
            </w:tr>
            <w:tr w:rsidR="001D19EC" w14:paraId="7217E705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A19BC4" w14:textId="1A06A8A0" w:rsidR="001D19EC" w:rsidRDefault="001D19EC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EE1A8DC" w14:textId="77777777" w:rsidR="001D19EC" w:rsidRDefault="001D19E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</w:tbl>
          <w:p w14:paraId="2843CFCD" w14:textId="77777777" w:rsidR="00690657" w:rsidRDefault="00690657" w:rsidP="00690657"/>
          <w:p w14:paraId="4C87AAA3" w14:textId="7CF32EC2" w:rsidR="002F5299" w:rsidRDefault="001D19EC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Control Information:</w:t>
            </w:r>
          </w:p>
          <w:tbl>
            <w:tblPr>
              <w:tblStyle w:val="LightList-Accent3"/>
              <w:tblW w:w="0" w:type="auto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947"/>
              <w:gridCol w:w="3870"/>
              <w:gridCol w:w="3937"/>
            </w:tblGrid>
            <w:tr w:rsidR="00A14EA8" w14:paraId="55E415A6" w14:textId="77777777" w:rsidTr="00FA533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47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8" w:space="0" w:color="000000" w:themeColor="text1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14:paraId="0BAA0DC7" w14:textId="18E6552D" w:rsidR="00A14EA8" w:rsidRDefault="001D19EC" w:rsidP="00A14EA8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lastRenderedPageBreak/>
                    <w:t>Mesh Control Name</w:t>
                  </w:r>
                </w:p>
              </w:tc>
              <w:tc>
                <w:tcPr>
                  <w:tcW w:w="3870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14:paraId="15DF479D" w14:textId="5CD509B2" w:rsidR="00A14EA8" w:rsidRDefault="001D19EC" w:rsidP="00A14EA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t>Mesh Control Image</w:t>
                  </w:r>
                </w:p>
              </w:tc>
              <w:tc>
                <w:tcPr>
                  <w:tcW w:w="3937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14:paraId="31CB0DFB" w14:textId="3BB87DF6" w:rsidR="00A14EA8" w:rsidRDefault="001D19EC" w:rsidP="00A14EA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t>Mesh Control Details</w:t>
                  </w:r>
                </w:p>
              </w:tc>
            </w:tr>
            <w:tr w:rsidR="00A14EA8" w14:paraId="13EC32F8" w14:textId="77777777" w:rsidTr="00FA533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4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  <w:bottom w:val="single" w:sz="8" w:space="0" w:color="000000" w:themeColor="text1"/>
                    <w:right w:val="single" w:sz="8" w:space="0" w:color="000000" w:themeColor="text1"/>
                  </w:tcBorders>
                  <w:vAlign w:val="center"/>
                  <w:hideMark/>
                </w:tcPr>
                <w:p w14:paraId="2A1F5560" w14:textId="391DDB2B" w:rsidR="00A14EA8" w:rsidRDefault="001D19EC" w:rsidP="00A14EA8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Control-1</w:t>
                  </w:r>
                </w:p>
              </w:tc>
              <w:tc>
                <w:tcPr>
                  <w:tcW w:w="3870" w:type="dxa"/>
                  <w:tcBorders>
                    <w:top w:val="single" w:sz="18" w:space="0" w:color="76923C" w:themeColor="accent3" w:themeShade="BF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vAlign w:val="center"/>
                  <w:hideMark/>
                </w:tcPr>
                <w:p w14:paraId="0F1B1613" w14:textId="170B671C" w:rsidR="00A14EA8" w:rsidRDefault="001D19EC" w:rsidP="00A14EA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2B7F6076" wp14:editId="1F6399A1">
                        <wp:extent cx="2311400" cy="1490345"/>
                        <wp:effectExtent l="0" t="0" r="0" b="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11400" cy="14903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937" w:type="dxa"/>
                  <w:tcBorders>
                    <w:top w:val="single" w:sz="18" w:space="0" w:color="76923C" w:themeColor="accent3" w:themeShade="BF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hideMark/>
                </w:tcPr>
                <w:tbl>
                  <w:tblPr>
                    <w:tblStyle w:val="MediumGrid1-Accent6"/>
                    <w:tblW w:w="3756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1764"/>
                    <w:gridCol w:w="1992"/>
                  </w:tblGrid>
                  <w:tr w:rsidR="00FA5333" w14:paraId="1258D37F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  <w:hideMark/>
                      </w:tcPr>
                      <w:p w14:paraId="1D2A9459" w14:textId="4490ABF2" w:rsidR="00FA5333" w:rsidRPr="00BE6656" w:rsidRDefault="001D19EC" w:rsidP="00485382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  <w:hideMark/>
                      </w:tcPr>
                      <w:p w14:paraId="0589CBB7" w14:textId="7D21290B" w:rsidR="00FA5333" w:rsidRDefault="001D19EC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54 edge(s)</w:t>
                        </w:r>
                      </w:p>
                    </w:tc>
                  </w:tr>
                  <w:tr w:rsidR="001D19EC" w14:paraId="7A73CD53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</w:tcPr>
                      <w:p w14:paraId="7AF9ADFC" w14:textId="4798CFCE" w:rsidR="001D19EC" w:rsidRDefault="001D19EC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</w:tcPr>
                      <w:p w14:paraId="5794970E" w14:textId="4C68E5FB" w:rsidR="001D19EC" w:rsidRDefault="001D19EC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mm</w:t>
                        </w:r>
                      </w:p>
                    </w:tc>
                  </w:tr>
                  <w:tr w:rsidR="001D19EC" w14:paraId="3411BD2B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</w:tcPr>
                      <w:p w14:paraId="2D482EA5" w14:textId="2792E09B" w:rsidR="001D19EC" w:rsidRDefault="001D19EC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Size: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</w:tcPr>
                      <w:p w14:paraId="453241C3" w14:textId="48BF66CF" w:rsidR="001D19EC" w:rsidRDefault="001D19EC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2.82576</w:t>
                        </w:r>
                      </w:p>
                    </w:tc>
                  </w:tr>
                  <w:tr w:rsidR="001D19EC" w14:paraId="7EE648BA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</w:tcPr>
                      <w:p w14:paraId="0CEA6C54" w14:textId="6380F4AA" w:rsidR="001D19EC" w:rsidRDefault="001D19EC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Ratio: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</w:tcPr>
                      <w:p w14:paraId="184A8BEA" w14:textId="65370994" w:rsidR="001D19EC" w:rsidRDefault="001D19EC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2.82576</w:t>
                        </w:r>
                      </w:p>
                    </w:tc>
                  </w:tr>
                </w:tbl>
                <w:p w14:paraId="74B66276" w14:textId="77777777" w:rsidR="00FA5333" w:rsidRDefault="00FA5333" w:rsidP="00A14EA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7F310E21" w14:textId="294EAB42" w:rsidR="00A61A59" w:rsidRPr="00F077CB" w:rsidRDefault="00A61A59" w:rsidP="000A7C6B"/>
        </w:tc>
      </w:tr>
    </w:tbl>
    <w:p w14:paraId="209BA5E2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302A43FE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E3793BD" w14:textId="68D0E2FF" w:rsidR="002C53F9" w:rsidRDefault="001D19EC" w:rsidP="000A7C6B">
            <w:pPr>
              <w:pStyle w:val="Heading1"/>
              <w:outlineLvl w:val="0"/>
            </w:pPr>
            <w:bookmarkStart w:id="16" w:name="_Toc102738467"/>
            <w:r>
              <w:t>Sensor Details</w:t>
            </w:r>
            <w:bookmarkEnd w:id="16"/>
          </w:p>
          <w:p w14:paraId="052B7BD3" w14:textId="77777777" w:rsidR="00A57F84" w:rsidRDefault="00A57F84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510"/>
              <w:gridCol w:w="3504"/>
              <w:gridCol w:w="4740"/>
            </w:tblGrid>
            <w:tr w:rsidR="00A57F84" w14:paraId="62B9418A" w14:textId="77777777" w:rsidTr="00D60DF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14:paraId="703A1009" w14:textId="2781543E" w:rsidR="00A57F84" w:rsidRDefault="001D19EC" w:rsidP="00A57F84">
                  <w:pPr>
                    <w:jc w:val="center"/>
                  </w:pPr>
                  <w:r>
                    <w:t>Sensor name</w:t>
                  </w:r>
                </w:p>
              </w:tc>
              <w:tc>
                <w:tcPr>
                  <w:tcW w:w="3504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14:paraId="7E8626EC" w14:textId="623E80CF" w:rsidR="00A57F84" w:rsidRDefault="001D19EC" w:rsidP="00A57F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Location</w:t>
                  </w:r>
                </w:p>
              </w:tc>
              <w:tc>
                <w:tcPr>
                  <w:tcW w:w="4740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14:paraId="7B901D19" w14:textId="447716A2" w:rsidR="00A57F84" w:rsidRDefault="001D19EC" w:rsidP="00A57F8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Sensor Details</w:t>
                  </w:r>
                </w:p>
              </w:tc>
            </w:tr>
            <w:tr w:rsidR="001D19EC" w14:paraId="19737AE2" w14:textId="77777777" w:rsidTr="009A3D0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00EAD17E" w14:textId="10AF4326" w:rsidR="001D19EC" w:rsidRPr="00211C62" w:rsidRDefault="001D19EC" w:rsidP="009A3D02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Mass1</w:t>
                  </w:r>
                </w:p>
              </w:tc>
              <w:tc>
                <w:tcPr>
                  <w:tcW w:w="3504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14:paraId="4B737716" w14:textId="01B0ED72" w:rsidR="001D19EC" w:rsidRPr="000B04D4" w:rsidRDefault="001D19EC" w:rsidP="009A3D02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7B91E69B" wp14:editId="22D67285">
                        <wp:extent cx="2087880" cy="1346200"/>
                        <wp:effectExtent l="0" t="0" r="7620" b="635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7880" cy="1346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14:paraId="431ADB8B" w14:textId="77777777" w:rsidR="001D19EC" w:rsidRDefault="001D19EC" w:rsidP="009A3D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gramStart"/>
                  <w:r>
                    <w:t>Value :</w:t>
                  </w:r>
                  <w:proofErr w:type="gramEnd"/>
                  <w:r>
                    <w:t xml:space="preserve"> 106.45 g</w:t>
                  </w:r>
                </w:p>
                <w:p w14:paraId="5D28B259" w14:textId="77777777" w:rsidR="001D19EC" w:rsidRDefault="001D19EC" w:rsidP="009A3D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gramStart"/>
                  <w:r>
                    <w:t>Entities :</w:t>
                  </w:r>
                  <w:proofErr w:type="gramEnd"/>
                </w:p>
                <w:p w14:paraId="54DB1E3E" w14:textId="77777777" w:rsidR="001D19EC" w:rsidRDefault="001D19EC" w:rsidP="009A3D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gramStart"/>
                  <w:r>
                    <w:t>Result :Stress</w:t>
                  </w:r>
                  <w:proofErr w:type="gramEnd"/>
                </w:p>
                <w:p w14:paraId="037D5A26" w14:textId="77777777" w:rsidR="001D19EC" w:rsidRDefault="001D19EC" w:rsidP="009A3D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gramStart"/>
                  <w:r>
                    <w:t>Component :VON</w:t>
                  </w:r>
                  <w:proofErr w:type="gramEnd"/>
                  <w:r>
                    <w:t>: von Mises Stress</w:t>
                  </w:r>
                </w:p>
                <w:p w14:paraId="1C1D65C2" w14:textId="77777777" w:rsidR="001D19EC" w:rsidRDefault="001D19EC" w:rsidP="009A3D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gramStart"/>
                  <w:r>
                    <w:t>Criterion :Model</w:t>
                  </w:r>
                  <w:proofErr w:type="gramEnd"/>
                  <w:r>
                    <w:t xml:space="preserve"> Max</w:t>
                  </w:r>
                </w:p>
                <w:p w14:paraId="52ED0A83" w14:textId="77777777" w:rsidR="001D19EC" w:rsidRDefault="001D19EC" w:rsidP="009A3D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 xml:space="preserve">Step </w:t>
                  </w:r>
                  <w:proofErr w:type="gramStart"/>
                  <w:r>
                    <w:t>Criterion :</w:t>
                  </w:r>
                  <w:proofErr w:type="gramEnd"/>
                  <w:r>
                    <w:t xml:space="preserve"> Across all Steps</w:t>
                  </w:r>
                </w:p>
                <w:p w14:paraId="5C6582B7" w14:textId="77777777" w:rsidR="001D19EC" w:rsidRDefault="001D19EC" w:rsidP="009A3D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Step No.:1</w:t>
                  </w:r>
                </w:p>
                <w:p w14:paraId="27AC5632" w14:textId="3D549167" w:rsidR="001D19EC" w:rsidRPr="00211C62" w:rsidRDefault="001D19EC" w:rsidP="009A3D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Alert Value: NA</w:t>
                  </w:r>
                </w:p>
              </w:tc>
            </w:tr>
            <w:tr w:rsidR="00A57F84" w14:paraId="7A0E4A49" w14:textId="77777777" w:rsidTr="00D60DF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781435E7" w14:textId="6DCE2653" w:rsidR="00A57F84" w:rsidRPr="00211C62" w:rsidRDefault="001D19EC" w:rsidP="00A57F84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Displacement1</w:t>
                  </w:r>
                </w:p>
              </w:tc>
              <w:tc>
                <w:tcPr>
                  <w:tcW w:w="3504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14:paraId="3A64D8E7" w14:textId="25EBD95A" w:rsidR="00A57F84" w:rsidRPr="000B04D4" w:rsidRDefault="001D19EC" w:rsidP="00A57F84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63FE0D90" wp14:editId="38A974F3">
                        <wp:extent cx="2087880" cy="1346200"/>
                        <wp:effectExtent l="0" t="0" r="7620" b="635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7880" cy="1346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14:paraId="6DAD4DB3" w14:textId="77777777" w:rsidR="001D19EC" w:rsidRDefault="001D19EC" w:rsidP="000A7C6B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proofErr w:type="gramStart"/>
                  <w:r>
                    <w:t>Value :</w:t>
                  </w:r>
                  <w:proofErr w:type="gramEnd"/>
                  <w:r>
                    <w:t xml:space="preserve"> </w:t>
                  </w:r>
                </w:p>
                <w:p w14:paraId="5ECD7E99" w14:textId="77777777" w:rsidR="001D19EC" w:rsidRDefault="001D19EC" w:rsidP="000A7C6B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Entities :1 plane(s)</w:t>
                  </w:r>
                </w:p>
                <w:p w14:paraId="72FDA09D" w14:textId="77777777" w:rsidR="001D19EC" w:rsidRDefault="001D19EC" w:rsidP="000A7C6B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proofErr w:type="gramStart"/>
                  <w:r>
                    <w:t>Result :Displacement</w:t>
                  </w:r>
                  <w:proofErr w:type="gramEnd"/>
                </w:p>
                <w:p w14:paraId="48352889" w14:textId="77777777" w:rsidR="001D19EC" w:rsidRDefault="001D19EC" w:rsidP="000A7C6B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proofErr w:type="gramStart"/>
                  <w:r>
                    <w:t>Component :UX</w:t>
                  </w:r>
                  <w:proofErr w:type="gramEnd"/>
                  <w:r>
                    <w:t>: X Displacement</w:t>
                  </w:r>
                </w:p>
                <w:p w14:paraId="32BDF98B" w14:textId="77777777" w:rsidR="001D19EC" w:rsidRDefault="001D19EC" w:rsidP="000A7C6B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proofErr w:type="gramStart"/>
                  <w:r>
                    <w:t>Criterion :Model</w:t>
                  </w:r>
                  <w:proofErr w:type="gramEnd"/>
                  <w:r>
                    <w:t xml:space="preserve"> Min</w:t>
                  </w:r>
                </w:p>
                <w:p w14:paraId="54165833" w14:textId="77777777" w:rsidR="001D19EC" w:rsidRDefault="001D19EC" w:rsidP="000A7C6B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 xml:space="preserve">Step </w:t>
                  </w:r>
                  <w:proofErr w:type="gramStart"/>
                  <w:r>
                    <w:t>Criterion :</w:t>
                  </w:r>
                  <w:proofErr w:type="gramEnd"/>
                  <w:r>
                    <w:t xml:space="preserve"> Across all Steps</w:t>
                  </w:r>
                </w:p>
                <w:p w14:paraId="29E05905" w14:textId="77777777" w:rsidR="001D19EC" w:rsidRDefault="001D19EC" w:rsidP="000A7C6B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Step No.:1</w:t>
                  </w:r>
                </w:p>
                <w:p w14:paraId="49E1E4AB" w14:textId="1EC3D5EE" w:rsidR="00A57F84" w:rsidRPr="00211C62" w:rsidRDefault="001D19EC" w:rsidP="000A7C6B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Alert Value: NA</w:t>
                  </w:r>
                </w:p>
              </w:tc>
            </w:tr>
          </w:tbl>
          <w:p w14:paraId="4BCA6FA7" w14:textId="70FA1E15" w:rsidR="002C53F9" w:rsidRPr="00F077CB" w:rsidRDefault="002C53F9" w:rsidP="000A7C6B"/>
        </w:tc>
      </w:tr>
    </w:tbl>
    <w:p w14:paraId="607F3772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2910BC47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0B7EF7E5" w14:textId="136623AF" w:rsidR="005F5B79" w:rsidRDefault="001D19EC" w:rsidP="000A7C6B">
            <w:pPr>
              <w:pStyle w:val="Heading1"/>
              <w:outlineLvl w:val="0"/>
            </w:pPr>
            <w:bookmarkStart w:id="17" w:name="_Toc102738468"/>
            <w:r>
              <w:lastRenderedPageBreak/>
              <w:t>Resultant Forces</w:t>
            </w:r>
            <w:bookmarkEnd w:id="17"/>
          </w:p>
          <w:p w14:paraId="20F8B9C0" w14:textId="014962CD" w:rsidR="005F5B79" w:rsidRPr="000B04D4" w:rsidRDefault="001D19EC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634630C3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0FABF04" w14:textId="3A18E9B8" w:rsidR="005F5B79" w:rsidRDefault="001D19EC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E7E9BC6" w14:textId="2255145D" w:rsidR="005F5B79" w:rsidRDefault="001D19E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A2AD1EC" w14:textId="55990CEA" w:rsidR="005F5B79" w:rsidRDefault="001D19E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7C42BA7" w14:textId="4A363879" w:rsidR="005F5B79" w:rsidRDefault="001D19E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BCB90D0" w14:textId="4B7B64F6" w:rsidR="005F5B79" w:rsidRDefault="001D19E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B7F7205" w14:textId="224D220D" w:rsidR="005F5B79" w:rsidRDefault="001D19E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53C395EB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6C987ED" w14:textId="68CB028C" w:rsidR="005F5B79" w:rsidRPr="004D2956" w:rsidRDefault="001D19EC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C7055D4" w14:textId="34FB030F" w:rsidR="005F5B79" w:rsidRPr="004D2956" w:rsidRDefault="001D19E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C9991D7" w14:textId="6B915322" w:rsidR="005F5B79" w:rsidRPr="004D2956" w:rsidRDefault="001D19E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-0.065531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A7CA730" w14:textId="1D2146D6" w:rsidR="005F5B79" w:rsidRPr="004D2956" w:rsidRDefault="001D19E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-0.00371353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B26E496" w14:textId="57DD0B81" w:rsidR="005F5B79" w:rsidRPr="004D2956" w:rsidRDefault="001D19E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-33.6004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E1C039E" w14:textId="04201C73" w:rsidR="005F5B79" w:rsidRPr="004D2956" w:rsidRDefault="001D19E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33.6004</w:t>
                  </w:r>
                </w:p>
              </w:tc>
            </w:tr>
          </w:tbl>
          <w:p w14:paraId="115B4A31" w14:textId="3DD94CB2" w:rsidR="005F5B79" w:rsidRPr="000B04D4" w:rsidRDefault="001D19EC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0622F49A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639E9E7" w14:textId="09462773" w:rsidR="005F5B79" w:rsidRDefault="001D19EC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6CF3449" w14:textId="5F359699" w:rsidR="005F5B79" w:rsidRDefault="001D19E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615A79D" w14:textId="3BD9DC12" w:rsidR="005F5B79" w:rsidRDefault="001D19E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7CC1CBC" w14:textId="215357F1" w:rsidR="005F5B79" w:rsidRDefault="001D19E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C7724F3" w14:textId="423A85DC" w:rsidR="005F5B79" w:rsidRDefault="001D19E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1D15125" w14:textId="0264D859" w:rsidR="005F5B79" w:rsidRDefault="001D19E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0E1C1474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60E6AAD" w14:textId="63641FF2" w:rsidR="005F5B79" w:rsidRPr="004D2956" w:rsidRDefault="001D19EC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21F2132" w14:textId="25DF5648" w:rsidR="005F5B79" w:rsidRPr="004D2956" w:rsidRDefault="001D19E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F497DC4" w14:textId="2FDC7455" w:rsidR="005F5B79" w:rsidRPr="004D2956" w:rsidRDefault="001D19E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16A92C2" w14:textId="1561728C" w:rsidR="005F5B79" w:rsidRPr="004D2956" w:rsidRDefault="001D19E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08CEC0C" w14:textId="5A2E1160" w:rsidR="005F5B79" w:rsidRPr="004D2956" w:rsidRDefault="001D19E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94884D1" w14:textId="71CC925D" w:rsidR="005F5B79" w:rsidRPr="004D2956" w:rsidRDefault="001D19E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66496767" w14:textId="77777777" w:rsidR="005F5B79" w:rsidRDefault="005F5B79" w:rsidP="000A7C6B"/>
        </w:tc>
      </w:tr>
      <w:tr w:rsidR="005F5B79" w14:paraId="47BDEF8E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0213ABD1" w14:textId="4276CC3E" w:rsidR="00C6072D" w:rsidRPr="000B04D4" w:rsidRDefault="001D19EC" w:rsidP="00C6072D">
            <w:pPr>
              <w:pStyle w:val="Heading2"/>
              <w:outlineLvl w:val="1"/>
            </w:pPr>
            <w:bookmarkStart w:id="18" w:name="_Toc243733151"/>
            <w:bookmarkStart w:id="19" w:name="_Toc245020119"/>
            <w:bookmarkStart w:id="20" w:name="_Toc245020151"/>
            <w:r>
              <w:t>Free body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14:paraId="244C2495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7B310FF" w14:textId="512F7AAD" w:rsidR="00C6072D" w:rsidRDefault="001D19EC" w:rsidP="00C6072D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B9FD697" w14:textId="797038AB" w:rsidR="00C6072D" w:rsidRDefault="001D19EC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DF82210" w14:textId="43624FE6" w:rsidR="00C6072D" w:rsidRDefault="001D19EC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33FBD65" w14:textId="11880328" w:rsidR="00C6072D" w:rsidRDefault="001D19EC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F518FA7" w14:textId="7CB8D021" w:rsidR="00C6072D" w:rsidRDefault="001D19EC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700C9D7" w14:textId="5443A6BC" w:rsidR="00C6072D" w:rsidRDefault="001D19EC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6767AD43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8243C0D" w14:textId="25821637" w:rsidR="00C6072D" w:rsidRPr="004D2956" w:rsidRDefault="001D19EC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12082FC" w14:textId="613AE058" w:rsidR="00C6072D" w:rsidRPr="004D2956" w:rsidRDefault="001D19EC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74DC33C" w14:textId="2DA0163A" w:rsidR="00C6072D" w:rsidRPr="004D2956" w:rsidRDefault="001D19EC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-0.00230744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D47856E" w14:textId="29EDC9E8" w:rsidR="00C6072D" w:rsidRPr="004D2956" w:rsidRDefault="001D19EC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-0.00250959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BD67C04" w14:textId="59157B12" w:rsidR="00C6072D" w:rsidRPr="004D2956" w:rsidRDefault="001D19EC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0.00534451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E6081FD" w14:textId="42604B4B" w:rsidR="00C6072D" w:rsidRPr="004D2956" w:rsidRDefault="001D19EC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0.00633925</w:t>
                  </w:r>
                </w:p>
              </w:tc>
            </w:tr>
          </w:tbl>
          <w:p w14:paraId="0F6EC1D4" w14:textId="323CA442" w:rsidR="00C6072D" w:rsidRPr="000B04D4" w:rsidRDefault="001D19EC" w:rsidP="00C6072D">
            <w:pPr>
              <w:pStyle w:val="Heading2"/>
              <w:outlineLvl w:val="1"/>
            </w:pPr>
            <w:r>
              <w:t>Free body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14:paraId="73D1258E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70E975E" w14:textId="628FE5BB" w:rsidR="00C6072D" w:rsidRDefault="001D19EC" w:rsidP="005C6EA8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5D1B136" w14:textId="0D985A9A" w:rsidR="00C6072D" w:rsidRDefault="001D19EC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8884A13" w14:textId="08026EE4" w:rsidR="00C6072D" w:rsidRDefault="001D19EC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F8E6C47" w14:textId="7DC67013" w:rsidR="00C6072D" w:rsidRDefault="001D19EC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5DCD488" w14:textId="7755609D" w:rsidR="00C6072D" w:rsidRDefault="001D19EC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3D23F3F" w14:textId="09FD999C" w:rsidR="00C6072D" w:rsidRDefault="001D19EC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60F4B5B1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99AB857" w14:textId="456D2EBE" w:rsidR="00C6072D" w:rsidRPr="004D2956" w:rsidRDefault="001D19EC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F9EAFE7" w14:textId="28D89093" w:rsidR="00C6072D" w:rsidRPr="004D2956" w:rsidRDefault="001D19EC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5CF2A02" w14:textId="6064C95D" w:rsidR="00C6072D" w:rsidRPr="004D2956" w:rsidRDefault="001D19EC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78B3037" w14:textId="40C69385" w:rsidR="00C6072D" w:rsidRPr="004D2956" w:rsidRDefault="001D19EC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1C5B59A" w14:textId="21686118" w:rsidR="00C6072D" w:rsidRPr="004D2956" w:rsidRDefault="001D19EC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8D4A619" w14:textId="60FAA10E" w:rsidR="00C6072D" w:rsidRPr="004D2956" w:rsidRDefault="001D19EC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1e-33</w:t>
                  </w:r>
                </w:p>
              </w:tc>
            </w:tr>
          </w:tbl>
          <w:p w14:paraId="0BA1581C" w14:textId="5D586371" w:rsidR="005F5B79" w:rsidRDefault="005F5B79" w:rsidP="000A7C6B"/>
        </w:tc>
      </w:tr>
      <w:bookmarkEnd w:id="18"/>
      <w:bookmarkEnd w:id="19"/>
      <w:bookmarkEnd w:id="20"/>
    </w:tbl>
    <w:p w14:paraId="5C9BFC11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6EBC9FD5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5E6D1E69" w14:textId="20E830C3" w:rsidR="0050542D" w:rsidRPr="001D19EC" w:rsidRDefault="001D19EC" w:rsidP="001D19EC">
            <w:pPr>
              <w:pStyle w:val="Heading1"/>
              <w:outlineLvl w:val="0"/>
            </w:pPr>
            <w:bookmarkStart w:id="21" w:name="_Toc102738469"/>
            <w:r>
              <w:t>Beams</w:t>
            </w:r>
            <w:bookmarkEnd w:id="21"/>
          </w:p>
          <w:p w14:paraId="08B6FAB5" w14:textId="2836B77F" w:rsidR="00EC2432" w:rsidRDefault="001D19EC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554CA36A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5EDEC5A4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8260F38" w14:textId="30100D95" w:rsidR="00EC2432" w:rsidRDefault="001D19EC" w:rsidP="000A7C6B">
            <w:pPr>
              <w:pStyle w:val="Heading1"/>
              <w:outlineLvl w:val="0"/>
            </w:pPr>
            <w:bookmarkStart w:id="22" w:name="_Toc102738470"/>
            <w:bookmarkStart w:id="23" w:name="_Toc243733152"/>
            <w:bookmarkStart w:id="24" w:name="_Toc245020120"/>
            <w:bookmarkStart w:id="25" w:name="_Toc245020152"/>
            <w:r>
              <w:lastRenderedPageBreak/>
              <w:t>Study Results</w:t>
            </w:r>
            <w:bookmarkEnd w:id="22"/>
          </w:p>
          <w:p w14:paraId="33F60077" w14:textId="0D9EFC4F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288"/>
              <w:gridCol w:w="2831"/>
              <w:gridCol w:w="2720"/>
              <w:gridCol w:w="2699"/>
            </w:tblGrid>
            <w:tr w:rsidR="001D19EC" w14:paraId="477552F5" w14:textId="77777777" w:rsidTr="009A3D0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A6F2795" w14:textId="295AD852" w:rsidR="001D19EC" w:rsidRDefault="001D19EC" w:rsidP="001D19EC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54E78F7" w14:textId="5C9E0B31" w:rsidR="001D19EC" w:rsidRDefault="001D19EC" w:rsidP="001D19E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E835CB1" w14:textId="0B643BD9" w:rsidR="001D19EC" w:rsidRDefault="001D19EC" w:rsidP="001D19E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1087DEA6" w14:textId="29C65477" w:rsidR="001D19EC" w:rsidRDefault="001D19EC" w:rsidP="001D19E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1D19EC" w14:paraId="1DBF8D9E" w14:textId="77777777" w:rsidTr="009A3D0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AFC53DF" w14:textId="63FA189A" w:rsidR="001D19EC" w:rsidRPr="004D2956" w:rsidRDefault="001D19EC" w:rsidP="001D19EC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D2A8E2B" w14:textId="5B7753C8" w:rsidR="001D19EC" w:rsidRPr="004D2956" w:rsidRDefault="001D19EC" w:rsidP="001D19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C282EC9" w14:textId="77777777" w:rsidR="001D19EC" w:rsidRDefault="001D19EC" w:rsidP="001D19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3.002e+02N/m^2</w:t>
                  </w:r>
                </w:p>
                <w:p w14:paraId="249CE0B6" w14:textId="5C97D3DF" w:rsidR="001D19EC" w:rsidRPr="004D2956" w:rsidRDefault="001D19EC" w:rsidP="001D19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24617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09CB3F4" w14:textId="77777777" w:rsidR="001D19EC" w:rsidRDefault="001D19EC" w:rsidP="001D19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2.798e+06N/m^2</w:t>
                  </w:r>
                </w:p>
                <w:p w14:paraId="31657ED5" w14:textId="76B07CCA" w:rsidR="001D19EC" w:rsidRPr="004D2956" w:rsidRDefault="001D19EC" w:rsidP="001D19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31340</w:t>
                  </w:r>
                </w:p>
              </w:tc>
            </w:tr>
            <w:tr w:rsidR="001D19EC" w14:paraId="5860BA2E" w14:textId="77777777" w:rsidTr="009A3D02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A8B0E0" w14:textId="3EAEB991" w:rsidR="001D19EC" w:rsidRDefault="001D19EC" w:rsidP="001D19EC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011C398" wp14:editId="0F348B2A">
                        <wp:extent cx="6858000" cy="3664585"/>
                        <wp:effectExtent l="0" t="0" r="0" b="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64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A967058" w14:textId="31F9CE9A" w:rsidR="001D19EC" w:rsidRPr="004D2956" w:rsidRDefault="001D19EC" w:rsidP="001D19EC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nut-rail_trasintion-Static 1-Stress-Stress1</w:t>
                  </w:r>
                </w:p>
              </w:tc>
            </w:tr>
          </w:tbl>
          <w:p w14:paraId="274223E3" w14:textId="11D36B3A" w:rsidR="001D19EC" w:rsidRDefault="001D19EC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00"/>
              <w:gridCol w:w="3235"/>
              <w:gridCol w:w="2499"/>
              <w:gridCol w:w="2104"/>
            </w:tblGrid>
            <w:tr w:rsidR="001D19EC" w14:paraId="1BC8A214" w14:textId="77777777" w:rsidTr="009A3D0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B102C0A" w14:textId="24C1F42E" w:rsidR="001D19EC" w:rsidRDefault="001D19EC" w:rsidP="001D19EC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6768820" w14:textId="789850C5" w:rsidR="001D19EC" w:rsidRDefault="001D19EC" w:rsidP="001D19E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C50FD47" w14:textId="1D37EA59" w:rsidR="001D19EC" w:rsidRDefault="001D19EC" w:rsidP="001D19E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4A117BD6" w14:textId="22E4503D" w:rsidR="001D19EC" w:rsidRDefault="001D19EC" w:rsidP="001D19E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1D19EC" w14:paraId="0417097C" w14:textId="77777777" w:rsidTr="009A3D0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AFE8ADD" w14:textId="588159A6" w:rsidR="001D19EC" w:rsidRPr="004D2956" w:rsidRDefault="001D19EC" w:rsidP="001D19EC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22249EE" w14:textId="7430F56A" w:rsidR="001D19EC" w:rsidRPr="004D2956" w:rsidRDefault="001D19EC" w:rsidP="001D19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0C85A8A" w14:textId="77777777" w:rsidR="001D19EC" w:rsidRDefault="001D19EC" w:rsidP="001D19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0.000e+00mm</w:t>
                  </w:r>
                </w:p>
                <w:p w14:paraId="487AFCDD" w14:textId="7146292F" w:rsidR="001D19EC" w:rsidRPr="004D2956" w:rsidRDefault="001D19EC" w:rsidP="001D19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51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B5177C8" w14:textId="77777777" w:rsidR="001D19EC" w:rsidRDefault="001D19EC" w:rsidP="001D19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2.209e-02mm</w:t>
                  </w:r>
                </w:p>
                <w:p w14:paraId="3143761D" w14:textId="7F6D331B" w:rsidR="001D19EC" w:rsidRPr="004D2956" w:rsidRDefault="001D19EC" w:rsidP="001D19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2168</w:t>
                  </w:r>
                </w:p>
              </w:tc>
            </w:tr>
            <w:tr w:rsidR="001D19EC" w14:paraId="3F1EBAD3" w14:textId="77777777" w:rsidTr="009A3D02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D39073" w14:textId="7F7546A1" w:rsidR="001D19EC" w:rsidRDefault="001D19EC" w:rsidP="001D19EC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512379B6" wp14:editId="6E0AFE2C">
                        <wp:extent cx="6858000" cy="3664585"/>
                        <wp:effectExtent l="0" t="0" r="0" b="0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64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9593A50" w14:textId="5C26B46F" w:rsidR="001D19EC" w:rsidRPr="004D2956" w:rsidRDefault="001D19EC" w:rsidP="001D19EC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nut-rail_trasintion-Static 1-Displacement-Displacement1</w:t>
                  </w:r>
                </w:p>
              </w:tc>
            </w:tr>
          </w:tbl>
          <w:p w14:paraId="76C554DA" w14:textId="18F1FE1F" w:rsidR="001D19EC" w:rsidRDefault="001D19EC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42"/>
              <w:gridCol w:w="3320"/>
              <w:gridCol w:w="2399"/>
              <w:gridCol w:w="2377"/>
            </w:tblGrid>
            <w:tr w:rsidR="001D19EC" w14:paraId="7BDA1374" w14:textId="77777777" w:rsidTr="009A3D0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72C08AF" w14:textId="0E531E9D" w:rsidR="001D19EC" w:rsidRDefault="001D19EC" w:rsidP="001D19EC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F55FAF6" w14:textId="588459C9" w:rsidR="001D19EC" w:rsidRDefault="001D19EC" w:rsidP="001D19E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089A3F6" w14:textId="7638EE1A" w:rsidR="001D19EC" w:rsidRDefault="001D19EC" w:rsidP="001D19E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3B63B9C2" w14:textId="5C17BED9" w:rsidR="001D19EC" w:rsidRDefault="001D19EC" w:rsidP="001D19E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1D19EC" w14:paraId="05EBB135" w14:textId="77777777" w:rsidTr="009A3D0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829357C" w14:textId="531D6277" w:rsidR="001D19EC" w:rsidRPr="004D2956" w:rsidRDefault="001D19EC" w:rsidP="001D19EC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FF5C90F" w14:textId="18389F92" w:rsidR="001D19EC" w:rsidRPr="004D2956" w:rsidRDefault="001D19EC" w:rsidP="001D19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08C1936" w14:textId="77777777" w:rsidR="001D19EC" w:rsidRDefault="001D19EC" w:rsidP="001D19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1.268e-07</w:t>
                  </w:r>
                </w:p>
                <w:p w14:paraId="732F3DC1" w14:textId="09AFFA8C" w:rsidR="001D19EC" w:rsidRPr="004D2956" w:rsidRDefault="001D19EC" w:rsidP="001D19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4465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DB1F3A5" w14:textId="77777777" w:rsidR="001D19EC" w:rsidRDefault="001D19EC" w:rsidP="001D19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8.086e-04</w:t>
                  </w:r>
                </w:p>
                <w:p w14:paraId="7661183C" w14:textId="3EDCE38D" w:rsidR="001D19EC" w:rsidRPr="004D2956" w:rsidRDefault="001D19EC" w:rsidP="001D19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11025</w:t>
                  </w:r>
                </w:p>
              </w:tc>
            </w:tr>
            <w:tr w:rsidR="001D19EC" w14:paraId="372A2684" w14:textId="77777777" w:rsidTr="009A3D02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F9F806" w14:textId="0E9365AB" w:rsidR="001D19EC" w:rsidRDefault="001D19EC" w:rsidP="001D19EC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47B00067" wp14:editId="7D9E4F3B">
                        <wp:extent cx="6858000" cy="3664585"/>
                        <wp:effectExtent l="0" t="0" r="0" b="0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64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9ACD9BE" w14:textId="214FEFF7" w:rsidR="001D19EC" w:rsidRPr="004D2956" w:rsidRDefault="001D19EC" w:rsidP="001D19EC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nut-rail_trasintion-Static 1-Strain-Strain1</w:t>
                  </w:r>
                </w:p>
              </w:tc>
            </w:tr>
          </w:tbl>
          <w:p w14:paraId="16AEAEC6" w14:textId="67145D48" w:rsidR="001D19EC" w:rsidRDefault="001D19EC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399"/>
              <w:gridCol w:w="7139"/>
            </w:tblGrid>
            <w:tr w:rsidR="001D19EC" w14:paraId="749EFB45" w14:textId="77777777" w:rsidTr="001D19E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2AE744A" w14:textId="5D245B27" w:rsidR="001D19EC" w:rsidRDefault="001D19EC" w:rsidP="001D19EC">
                  <w:r>
                    <w:t>Name</w:t>
                  </w:r>
                </w:p>
              </w:tc>
              <w:tc>
                <w:tcPr>
                  <w:tcW w:w="799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97D3D22" w14:textId="438A968F" w:rsidR="001D19EC" w:rsidRDefault="001D19EC" w:rsidP="001D19E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1D19EC" w14:paraId="1EC2C73A" w14:textId="77777777" w:rsidTr="00AD707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21A6F92" w14:textId="4FAB2892" w:rsidR="001D19EC" w:rsidRPr="004D2956" w:rsidRDefault="001D19EC" w:rsidP="001D19EC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Displacement1{1}</w:t>
                  </w:r>
                </w:p>
              </w:tc>
              <w:tc>
                <w:tcPr>
                  <w:tcW w:w="799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923D582" w14:textId="1FC3C4AA" w:rsidR="001D19EC" w:rsidRPr="004D2956" w:rsidRDefault="001D19EC" w:rsidP="001D19E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Deformed shape</w:t>
                  </w:r>
                </w:p>
              </w:tc>
            </w:tr>
            <w:tr w:rsidR="001D19EC" w14:paraId="5D7ED05D" w14:textId="77777777" w:rsidTr="001D19E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538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61BE3C" w14:textId="437D04A8" w:rsidR="001D19EC" w:rsidRDefault="001D19EC" w:rsidP="001D19EC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2E287B65" wp14:editId="2DD90B60">
                        <wp:extent cx="6858000" cy="3664585"/>
                        <wp:effectExtent l="0" t="0" r="0" b="0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"/>
                                <pic:cNvPicPr/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64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DCBC630" w14:textId="706F594C" w:rsidR="001D19EC" w:rsidRPr="004D2956" w:rsidRDefault="001D19EC" w:rsidP="001D19EC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nut-rail_trasintion-Static 1-Displacement-Displacement1{1}</w:t>
                  </w:r>
                </w:p>
              </w:tc>
            </w:tr>
          </w:tbl>
          <w:p w14:paraId="134B905D" w14:textId="77777777" w:rsidR="001D19EC" w:rsidRPr="000B04D4" w:rsidRDefault="001D19EC" w:rsidP="000A7C6B"/>
          <w:bookmarkEnd w:id="23"/>
          <w:bookmarkEnd w:id="24"/>
          <w:bookmarkEnd w:id="25"/>
          <w:p w14:paraId="77FDCE43" w14:textId="7E5B382B" w:rsidR="00EC2432" w:rsidRDefault="00EC2432" w:rsidP="000A7C6B"/>
        </w:tc>
      </w:tr>
    </w:tbl>
    <w:p w14:paraId="23511499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0B1701" w14:paraId="32544E9E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66BD843" w14:textId="0013E911" w:rsidR="000B1701" w:rsidRDefault="001D19EC" w:rsidP="001D19EC">
            <w:pPr>
              <w:pStyle w:val="Heading1"/>
              <w:outlineLvl w:val="0"/>
            </w:pPr>
            <w:bookmarkStart w:id="26" w:name="_Toc102738471"/>
            <w:r>
              <w:t>Conclusion</w:t>
            </w:r>
            <w:bookmarkEnd w:id="26"/>
          </w:p>
        </w:tc>
      </w:tr>
    </w:tbl>
    <w:p w14:paraId="6758D9CA" w14:textId="77777777" w:rsidR="00112287" w:rsidRDefault="0011228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112287" w14:paraId="0614F194" w14:textId="77777777" w:rsidTr="000A7C6B">
        <w:tc>
          <w:tcPr>
            <w:tcW w:w="11016" w:type="dxa"/>
          </w:tcPr>
          <w:p w14:paraId="7ABED597" w14:textId="4F87D06B" w:rsidR="00112287" w:rsidRDefault="001D19EC" w:rsidP="001D19EC">
            <w:pPr>
              <w:pStyle w:val="Heading1"/>
              <w:outlineLvl w:val="0"/>
            </w:pPr>
            <w:bookmarkStart w:id="27" w:name="_Toc102738472"/>
            <w:r>
              <w:t>Appendix</w:t>
            </w:r>
            <w:bookmarkEnd w:id="27"/>
          </w:p>
        </w:tc>
      </w:tr>
    </w:tbl>
    <w:p w14:paraId="117F6F32" w14:textId="2807D7E4" w:rsidR="00AC3438" w:rsidRPr="00AC3438" w:rsidRDefault="00AC3438" w:rsidP="00FE0924"/>
    <w:sectPr w:rsidR="00AC3438" w:rsidRPr="00AC3438" w:rsidSect="001D19EC">
      <w:headerReference w:type="default" r:id="rId20"/>
      <w:footerReference w:type="default" r:id="rId21"/>
      <w:headerReference w:type="first" r:id="rId22"/>
      <w:footerReference w:type="first" r:id="rId23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17058" w14:textId="77777777" w:rsidR="00B7770E" w:rsidRDefault="00B7770E" w:rsidP="00F25CD7">
      <w:pPr>
        <w:spacing w:after="0" w:line="240" w:lineRule="auto"/>
      </w:pPr>
      <w:r>
        <w:separator/>
      </w:r>
    </w:p>
  </w:endnote>
  <w:endnote w:type="continuationSeparator" w:id="0">
    <w:p w14:paraId="705F0AD5" w14:textId="77777777" w:rsidR="00B7770E" w:rsidRDefault="00B7770E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73"/>
      <w:gridCol w:w="3890"/>
      <w:gridCol w:w="4491"/>
      <w:gridCol w:w="546"/>
    </w:tblGrid>
    <w:tr w:rsidR="00DC4D2F" w14:paraId="1F6A3249" w14:textId="77777777" w:rsidTr="003E1AE9">
      <w:tc>
        <w:tcPr>
          <w:tcW w:w="867" w:type="pct"/>
        </w:tcPr>
        <w:p w14:paraId="500F3856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3C627831" wp14:editId="28A9B94F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72F11707" w14:textId="77777777" w:rsidR="00DC4D2F" w:rsidRDefault="001D19EC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260D54F1" w14:textId="77777777" w:rsidR="00DC4D2F" w:rsidRDefault="001D19EC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nut-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rail_trasintion</w:t>
          </w:r>
          <w:proofErr w:type="spellEnd"/>
        </w:p>
      </w:tc>
      <w:tc>
        <w:tcPr>
          <w:tcW w:w="0" w:type="auto"/>
          <w:vAlign w:val="bottom"/>
        </w:tcPr>
        <w:p w14:paraId="68805C84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14:paraId="4817D770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4C219C42" w14:textId="77777777" w:rsidTr="00BF0BC4">
      <w:tc>
        <w:tcPr>
          <w:tcW w:w="1908" w:type="dxa"/>
        </w:tcPr>
        <w:p w14:paraId="6775302B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1236C672" wp14:editId="5A67C679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15C5CFEB" w14:textId="77777777" w:rsidR="00DC4D2F" w:rsidRDefault="001D19EC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60C62C3B" w14:textId="77777777" w:rsidR="00DC4D2F" w:rsidRDefault="001D19EC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nut-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rail_trasintion</w:t>
          </w:r>
          <w:proofErr w:type="spellEnd"/>
        </w:p>
      </w:tc>
      <w:tc>
        <w:tcPr>
          <w:tcW w:w="360" w:type="dxa"/>
          <w:vAlign w:val="bottom"/>
        </w:tcPr>
        <w:p w14:paraId="2D9BC6AD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40747FC5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14773" w14:textId="77777777" w:rsidR="00B7770E" w:rsidRDefault="00B7770E" w:rsidP="00F25CD7">
      <w:pPr>
        <w:spacing w:after="0" w:line="240" w:lineRule="auto"/>
      </w:pPr>
      <w:r>
        <w:separator/>
      </w:r>
    </w:p>
  </w:footnote>
  <w:footnote w:type="continuationSeparator" w:id="0">
    <w:p w14:paraId="40361B14" w14:textId="77777777" w:rsidR="00B7770E" w:rsidRDefault="00B7770E" w:rsidP="00F25C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18"/>
      <w:gridCol w:w="4500"/>
      <w:gridCol w:w="4680"/>
    </w:tblGrid>
    <w:tr w:rsidR="00DC4D2F" w14:paraId="14872929" w14:textId="77777777" w:rsidTr="00BF0BC4">
      <w:tc>
        <w:tcPr>
          <w:tcW w:w="1818" w:type="dxa"/>
          <w:tcBorders>
            <w:bottom w:val="nil"/>
          </w:tcBorders>
          <w:vAlign w:val="bottom"/>
        </w:tcPr>
        <w:p w14:paraId="3017B8A7" w14:textId="77777777" w:rsidR="00DC4D2F" w:rsidRDefault="001D19EC" w:rsidP="00E217C8">
          <w:pPr>
            <w:pStyle w:val="Header"/>
            <w:rPr>
              <w:rFonts w:ascii="Trebuchet MS" w:hAnsi="Trebuchet MS"/>
              <w:b/>
            </w:rPr>
          </w:pPr>
          <w:r>
            <w:rPr>
              <w:rFonts w:ascii="Trebuchet MS" w:hAnsi="Trebuchet MS"/>
              <w:b/>
              <w:noProof/>
            </w:rPr>
            <w:drawing>
              <wp:inline distT="0" distB="0" distL="0" distR="0" wp14:anchorId="54B96017" wp14:editId="66A84871">
                <wp:extent cx="1017270" cy="1017270"/>
                <wp:effectExtent l="0" t="0" r="0" b="0"/>
                <wp:docPr id="4" name="Picture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7270" cy="10172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00" w:type="dxa"/>
          <w:tcBorders>
            <w:bottom w:val="nil"/>
          </w:tcBorders>
          <w:vAlign w:val="bottom"/>
        </w:tcPr>
        <w:p w14:paraId="19139E96" w14:textId="77777777" w:rsidR="00DC4D2F" w:rsidRDefault="001D19EC" w:rsidP="00E217C8">
          <w:pPr>
            <w:pStyle w:val="Header"/>
            <w:rPr>
              <w:rFonts w:ascii="Trebuchet MS" w:hAnsi="Trebuchet MS"/>
            </w:rPr>
          </w:pPr>
          <w:r>
            <w:rPr>
              <w:rFonts w:ascii="Trebuchet MS" w:hAnsi="Trebuchet MS"/>
              <w:b/>
            </w:rPr>
            <w:t>Hydrozoa</w:t>
          </w:r>
        </w:p>
        <w:p w14:paraId="20B791A6" w14:textId="77777777" w:rsidR="00DC4D2F" w:rsidRDefault="00DC4D2F" w:rsidP="00E217C8">
          <w:pPr>
            <w:pStyle w:val="Header"/>
            <w:rPr>
              <w:rFonts w:ascii="Trebuchet MS" w:hAnsi="Trebuchet MS"/>
            </w:rPr>
          </w:pPr>
        </w:p>
      </w:tc>
      <w:tc>
        <w:tcPr>
          <w:tcW w:w="4680" w:type="dxa"/>
          <w:tcBorders>
            <w:bottom w:val="nil"/>
          </w:tcBorders>
          <w:vAlign w:val="bottom"/>
        </w:tcPr>
        <w:p w14:paraId="3D5B46C6" w14:textId="77777777" w:rsidR="00DC4D2F" w:rsidRDefault="001D19EC" w:rsidP="00E217C8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Isaac Wax</w:t>
          </w:r>
        </w:p>
        <w:p w14:paraId="71B6FFFB" w14:textId="77777777" w:rsidR="00DC4D2F" w:rsidRPr="003E4713" w:rsidRDefault="001D19EC" w:rsidP="00F25CD7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5/6/2022</w:t>
          </w:r>
        </w:p>
      </w:tc>
    </w:tr>
  </w:tbl>
  <w:p w14:paraId="2042CFCE" w14:textId="77777777" w:rsidR="00DC4D2F" w:rsidRDefault="00DC4D2F" w:rsidP="00F25CD7">
    <w:pPr>
      <w:pStyle w:val="Header"/>
      <w:pBdr>
        <w:bottom w:val="single" w:sz="36" w:space="1" w:color="BFBFBF" w:themeColor="background1" w:themeShade="BF"/>
      </w:pBdr>
    </w:pPr>
  </w:p>
  <w:p w14:paraId="3E2AD75F" w14:textId="77777777" w:rsidR="00DC4D2F" w:rsidRDefault="00DC4D2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1007"/>
    </w:tblGrid>
    <w:tr w:rsidR="00DC4D2F" w14:paraId="4103F6B6" w14:textId="77777777" w:rsidTr="00BF0BC4">
      <w:trPr>
        <w:trHeight w:val="1530"/>
      </w:trPr>
      <w:tc>
        <w:tcPr>
          <w:tcW w:w="11007" w:type="dxa"/>
          <w:tcBorders>
            <w:bottom w:val="nil"/>
          </w:tcBorders>
        </w:tcPr>
        <w:tbl>
          <w:tblPr>
            <w:tblW w:w="0" w:type="auto"/>
            <w:tblBorders>
              <w:bottom w:val="single" w:sz="48" w:space="0" w:color="A6A6A6" w:themeColor="background1" w:themeShade="A6"/>
            </w:tblBorders>
            <w:tblLayout w:type="fixed"/>
            <w:tblLook w:val="04A0" w:firstRow="1" w:lastRow="0" w:firstColumn="1" w:lastColumn="0" w:noHBand="0" w:noVBand="1"/>
          </w:tblPr>
          <w:tblGrid>
            <w:gridCol w:w="3361"/>
            <w:gridCol w:w="7470"/>
          </w:tblGrid>
          <w:tr w:rsidR="00DC4D2F" w:rsidRPr="00B86860" w14:paraId="37C3BD8B" w14:textId="77777777" w:rsidTr="00E76AFC">
            <w:trPr>
              <w:trHeight w:val="1530"/>
            </w:trPr>
            <w:tc>
              <w:tcPr>
                <w:tcW w:w="3361" w:type="dxa"/>
                <w:tcBorders>
                  <w:bottom w:val="nil"/>
                </w:tcBorders>
                <w:vAlign w:val="bottom"/>
              </w:tcPr>
              <w:p w14:paraId="7683AB4F" w14:textId="77777777" w:rsidR="00DC4D2F" w:rsidRPr="00B86860" w:rsidRDefault="001D19EC" w:rsidP="0004566C">
                <w:pPr>
                  <w:pStyle w:val="Header"/>
                  <w:tabs>
                    <w:tab w:val="clear" w:pos="4680"/>
                    <w:tab w:val="clear" w:pos="9360"/>
                    <w:tab w:val="center" w:pos="3163"/>
                    <w:tab w:val="right" w:pos="10633"/>
                  </w:tabs>
                  <w:ind w:left="-108"/>
                  <w:rPr>
                    <w:rFonts w:ascii="Trebuchet MS" w:hAnsi="Trebuchet MS"/>
                    <w:b/>
                  </w:rPr>
                </w:pPr>
                <w:r>
                  <w:rPr>
                    <w:rFonts w:ascii="Trebuchet MS" w:hAnsi="Trebuchet MS"/>
                    <w:b/>
                    <w:noProof/>
                  </w:rPr>
                  <w:drawing>
                    <wp:inline distT="0" distB="0" distL="0" distR="0" wp14:anchorId="5A954505" wp14:editId="2B85ABB5">
                      <wp:extent cx="1997075" cy="1997075"/>
                      <wp:effectExtent l="0" t="0" r="3175" b="3175"/>
                      <wp:docPr id="3" name="Picture 3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"/>
                              <pic:cNvPicPr/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97075" cy="19970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7470" w:type="dxa"/>
                <w:tcBorders>
                  <w:bottom w:val="nil"/>
                </w:tcBorders>
                <w:vAlign w:val="bottom"/>
              </w:tcPr>
              <w:p w14:paraId="344FF321" w14:textId="77777777" w:rsidR="00DC4D2F" w:rsidRPr="00B86860" w:rsidRDefault="001D19EC" w:rsidP="00E217C8">
                <w:pPr>
                  <w:pStyle w:val="Header"/>
                  <w:rPr>
                    <w:rFonts w:ascii="Trebuchet MS" w:hAnsi="Trebuchet MS"/>
                  </w:rPr>
                </w:pPr>
                <w:r>
                  <w:rPr>
                    <w:rFonts w:ascii="Trebuchet MS" w:hAnsi="Trebuchet MS"/>
                    <w:b/>
                  </w:rPr>
                  <w:t>Hydrozoa</w:t>
                </w:r>
              </w:p>
              <w:p w14:paraId="7A2F1586" w14:textId="77777777" w:rsidR="00DC4D2F" w:rsidRPr="00B86860" w:rsidRDefault="001D19EC" w:rsidP="00E217C8">
                <w:pPr>
                  <w:pStyle w:val="Header"/>
                  <w:rPr>
                    <w:rFonts w:ascii="Trebuchet MS" w:hAnsi="Trebuchet MS"/>
                  </w:rPr>
                </w:pPr>
                <w:r>
                  <w:rPr>
                    <w:rFonts w:ascii="Trebuchet MS" w:hAnsi="Trebuchet MS"/>
                  </w:rPr>
                  <w:t>Phone: 8313310715</w:t>
                </w:r>
              </w:p>
              <w:p w14:paraId="7B599C07" w14:textId="77777777" w:rsidR="00DC4D2F" w:rsidRPr="00B86860" w:rsidRDefault="00DC4D2F" w:rsidP="00E217C8">
                <w:pPr>
                  <w:pStyle w:val="Header"/>
                </w:pPr>
              </w:p>
            </w:tc>
          </w:tr>
        </w:tbl>
        <w:p w14:paraId="6B4B40DB" w14:textId="77777777" w:rsidR="00DC4D2F" w:rsidRDefault="00DC4D2F"/>
      </w:tc>
    </w:tr>
  </w:tbl>
  <w:p w14:paraId="501C8659" w14:textId="77777777" w:rsidR="00DC4D2F" w:rsidRDefault="00DC4D2F" w:rsidP="00F25CD7">
    <w:pPr>
      <w:pStyle w:val="Header"/>
      <w:pBdr>
        <w:bottom w:val="single" w:sz="36" w:space="1" w:color="BFBFBF" w:themeColor="background1" w:themeShade="BF"/>
      </w:pBdr>
    </w:pPr>
  </w:p>
  <w:p w14:paraId="715AE330" w14:textId="77777777" w:rsidR="00DC4D2F" w:rsidRDefault="00DC4D2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M2MbEwNLYwtjQ0tzRW0lEKTi0uzszPAykwqgUA+fn/fSwAAAA="/>
  </w:docVars>
  <w:rsids>
    <w:rsidRoot w:val="001D19EC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19E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37BF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70E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5FF99"/>
  <w15:docId w15:val="{B26A20E1-303F-43C4-87B2-3DF0AECF7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saac\Documents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46AAC7-2917-4F5C-B83C-F13ED3BB5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2</TotalTime>
  <Pages>15</Pages>
  <Words>847</Words>
  <Characters>4829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5665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isaac wax</dc:creator>
  <cp:lastModifiedBy>isaac wax</cp:lastModifiedBy>
  <cp:revision>2</cp:revision>
  <dcterms:created xsi:type="dcterms:W3CDTF">2022-05-06T21:06:00Z</dcterms:created>
  <dcterms:modified xsi:type="dcterms:W3CDTF">2022-05-06T21:08:00Z</dcterms:modified>
</cp:coreProperties>
</file>