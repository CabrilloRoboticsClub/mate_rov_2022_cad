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5EA25862" w14:textId="77777777" w:rsidTr="00A43A5B">
        <w:trPr>
          <w:cantSplit/>
          <w:trHeight w:val="4488"/>
        </w:trPr>
        <w:tc>
          <w:tcPr>
            <w:tcW w:w="6285" w:type="dxa"/>
          </w:tcPr>
          <w:p w14:paraId="7C06678C" w14:textId="64612177" w:rsidR="00D97CE4" w:rsidRPr="00D97CE4" w:rsidRDefault="00D97CE4" w:rsidP="00A43A5B">
            <w:pPr>
              <w:jc w:val="center"/>
              <w:rPr>
                <w:sz w:val="16"/>
                <w:szCs w:val="16"/>
              </w:rPr>
            </w:pPr>
            <w:r w:rsidRPr="0068742F">
              <w:rPr>
                <w:noProof/>
                <w:highlight w:val="lightGray"/>
              </w:rPr>
              <w:drawing>
                <wp:inline distT="0" distB="0" distL="0" distR="0" wp14:anchorId="7BDCA4E2" wp14:editId="1AB639E4">
                  <wp:extent cx="1641369" cy="112914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793" cy="116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8742F">
              <w:rPr>
                <w:sz w:val="16"/>
                <w:szCs w:val="16"/>
                <w:highlight w:val="lightGray"/>
              </w:rPr>
              <w:t>Assembly {reference}</w:t>
            </w:r>
            <w:r>
              <w:rPr>
                <w:sz w:val="16"/>
                <w:szCs w:val="16"/>
              </w:rPr>
              <w:t xml:space="preserve"> </w:t>
            </w:r>
          </w:p>
          <w:p w14:paraId="5A11D4CF" w14:textId="4078F972" w:rsidR="00F448BC" w:rsidRDefault="00A0203B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2A3A4B" wp14:editId="62484F64">
                  <wp:extent cx="3853815" cy="218059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8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2878260B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791DFA31" w14:textId="3B3B5DE7" w:rsidR="00B77317" w:rsidRPr="00CD1539" w:rsidRDefault="00A0203B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JAW</w:t>
                  </w:r>
                  <w:proofErr w:type="gram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[1]</w:t>
                  </w:r>
                </w:p>
                <w:p w14:paraId="0E141759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33D07A63" w14:textId="5328BCDA" w:rsidR="00B77317" w:rsidRPr="00CD1539" w:rsidRDefault="00A0203B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Friday, December 31,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  <w:r w:rsidR="00434339">
                    <w:rPr>
                      <w:rStyle w:val="Strong"/>
                      <w:b w:val="0"/>
                      <w:sz w:val="20"/>
                      <w:szCs w:val="20"/>
                    </w:rPr>
                    <w:t>, Setup by Isaac Wax</w:t>
                  </w:r>
                </w:p>
                <w:p w14:paraId="5FF405A0" w14:textId="5002359D" w:rsidR="00B77317" w:rsidRPr="00CD1539" w:rsidRDefault="00A0203B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2F88A6EA" w14:textId="68435C4F" w:rsidR="00B77317" w:rsidRPr="006A441F" w:rsidRDefault="00A0203B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57F83CF1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24582EF7" w14:textId="5CAC0D5E" w:rsidR="00B77317" w:rsidRDefault="00A0203B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5952551A" w14:textId="61657492" w:rsidR="00A0203B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91840724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_Toc91840724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1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979B6A" w14:textId="73FDCA09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25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_Toc91840725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2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1320A99" w14:textId="37471ED3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26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_Toc91840726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2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7CD684C" w14:textId="5DC63CF0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27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_Toc91840727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3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E2707D8" w14:textId="791D0E95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28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_Toc91840728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3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64DA50" w14:textId="3330E92E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29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_Toc91840729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4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A17F7AB" w14:textId="032A72B1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30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_Toc91840730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4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4853555" w14:textId="5860FD9A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31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_Toc91840731 \h </w:instrTex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b/>
                            <w:bCs/>
                            <w:noProof/>
                            <w:webHidden/>
                          </w:rPr>
                          <w:t>Error! Bookmark not defined.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55BF265" w14:textId="125DA044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32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_Toc91840732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5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36ED18D" w14:textId="454EEE52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33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_Toc91840733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5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D69E549" w14:textId="6F4D3C7F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34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_Toc91840734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5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28E2446" w14:textId="62366013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35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_Toc91840735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6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212438E" w14:textId="270272D7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36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_Toc91840736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6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1B68C48" w14:textId="26881778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37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_Toc91840737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7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3307D00" w14:textId="69E0F9B8" w:rsidR="00A0203B" w:rsidRDefault="00FE1E9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1840738" w:history="1">
                        <w:r w:rsidR="00A0203B" w:rsidRPr="00383306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A0203B">
                          <w:rPr>
                            <w:noProof/>
                            <w:webHidden/>
                          </w:rPr>
                          <w:tab/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0203B">
                          <w:rPr>
                            <w:noProof/>
                            <w:webHidden/>
                          </w:rPr>
                          <w:instrText xml:space="preserve"> PAGEREF _Toc91840738 \h </w:instrText>
                        </w:r>
                        <w:r w:rsidR="00A0203B">
                          <w:rPr>
                            <w:noProof/>
                            <w:webHidden/>
                          </w:rPr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82D28">
                          <w:rPr>
                            <w:noProof/>
                            <w:webHidden/>
                          </w:rPr>
                          <w:t>10</w:t>
                        </w:r>
                        <w:r w:rsidR="00A020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60E91B2" w14:textId="4638307B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946DD3D" w14:textId="77777777" w:rsidR="00F448BC" w:rsidRDefault="00F448BC" w:rsidP="00A5373F"/>
        </w:tc>
      </w:tr>
      <w:tr w:rsidR="00F448BC" w14:paraId="0F24734F" w14:textId="77777777" w:rsidTr="00BE081A">
        <w:trPr>
          <w:cantSplit/>
          <w:trHeight w:val="3924"/>
        </w:trPr>
        <w:tc>
          <w:tcPr>
            <w:tcW w:w="6285" w:type="dxa"/>
          </w:tcPr>
          <w:p w14:paraId="15257EAC" w14:textId="6F024522" w:rsidR="00C27B5D" w:rsidRDefault="00A0203B" w:rsidP="00C27B5D">
            <w:pPr>
              <w:pStyle w:val="Heading1"/>
              <w:outlineLvl w:val="0"/>
            </w:pPr>
            <w:bookmarkStart w:id="0" w:name="_Toc91840724"/>
            <w:r>
              <w:t>Description</w:t>
            </w:r>
            <w:bookmarkEnd w:id="0"/>
          </w:p>
          <w:p w14:paraId="5C6568E3" w14:textId="09C71111" w:rsidR="00A36F5D" w:rsidRDefault="00A36F5D" w:rsidP="00A36F5D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Static optimization simulation for claw in horizontal fixture on ROV.</w:t>
            </w:r>
          </w:p>
          <w:p w14:paraId="5A794282" w14:textId="6CFCD149" w:rsidR="00F448BC" w:rsidRPr="00E65D6E" w:rsidRDefault="00F448BC" w:rsidP="00FF408C"/>
        </w:tc>
        <w:tc>
          <w:tcPr>
            <w:tcW w:w="4713" w:type="dxa"/>
            <w:vMerge/>
          </w:tcPr>
          <w:p w14:paraId="78F94DA4" w14:textId="77777777" w:rsidR="00F448BC" w:rsidRPr="00A33AA4" w:rsidRDefault="00F448BC" w:rsidP="00840CC7">
            <w:pPr>
              <w:pStyle w:val="TOC3"/>
            </w:pPr>
          </w:p>
        </w:tc>
      </w:tr>
    </w:tbl>
    <w:p w14:paraId="04685261" w14:textId="153AFDB3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40C0C0F9" w14:textId="77777777" w:rsidTr="00DD03CF">
        <w:tc>
          <w:tcPr>
            <w:tcW w:w="11016" w:type="dxa"/>
          </w:tcPr>
          <w:p w14:paraId="312CFAF4" w14:textId="3A587A3E" w:rsidR="00343025" w:rsidRDefault="00A0203B" w:rsidP="00343025">
            <w:pPr>
              <w:pStyle w:val="Heading1"/>
              <w:outlineLvl w:val="0"/>
            </w:pPr>
            <w:bookmarkStart w:id="1" w:name="_Toc91840725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436CD1FD" w14:textId="0F7A6AEA" w:rsidR="00A96F2C" w:rsidRDefault="00A96F2C" w:rsidP="00A96F2C"/>
        </w:tc>
      </w:tr>
    </w:tbl>
    <w:p w14:paraId="3DB7DB63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52D677E3" w14:textId="77777777" w:rsidTr="00ED5A01">
        <w:tc>
          <w:tcPr>
            <w:tcW w:w="11016" w:type="dxa"/>
          </w:tcPr>
          <w:p w14:paraId="51683104" w14:textId="308EED9B" w:rsidR="00FF408C" w:rsidRDefault="00A0203B" w:rsidP="00FF408C">
            <w:pPr>
              <w:pStyle w:val="Heading1"/>
              <w:outlineLvl w:val="0"/>
            </w:pPr>
            <w:bookmarkStart w:id="5" w:name="_Toc91840726"/>
            <w:r>
              <w:t>Model Information</w:t>
            </w:r>
            <w:bookmarkEnd w:id="5"/>
          </w:p>
          <w:p w14:paraId="252D4E4E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24274DD1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6B37C050" w14:textId="77777777" w:rsidTr="00077EA0">
                    <w:tc>
                      <w:tcPr>
                        <w:tcW w:w="8640" w:type="dxa"/>
                      </w:tcPr>
                      <w:p w14:paraId="5621D6BC" w14:textId="3C7158C0" w:rsidR="00077EA0" w:rsidRDefault="00A0203B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3669590" wp14:editId="4182DAC1">
                              <wp:extent cx="5349240" cy="3611245"/>
                              <wp:effectExtent l="0" t="0" r="3810" b="825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6112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4D9AAFB" w14:textId="7CF6CBA8" w:rsidR="00C16188" w:rsidRDefault="00A0203B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JAW[1]</w:t>
                  </w:r>
                </w:p>
                <w:p w14:paraId="3D814B02" w14:textId="35A18F3C" w:rsidR="00C16188" w:rsidRDefault="00A0203B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5DBD3961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E10659" w14:textId="4322C41F" w:rsidR="00C16188" w:rsidRPr="0044448A" w:rsidRDefault="00A0203B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089A20AE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4F2F28" w14:textId="2465B3B7" w:rsidR="00C16188" w:rsidRDefault="00A0203B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D0E11B" w14:textId="28B4B93F" w:rsidR="00C16188" w:rsidRDefault="00A0203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589EE6" w14:textId="2A841692" w:rsidR="00C16188" w:rsidRDefault="00A0203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D4D272" w14:textId="6DE86695" w:rsidR="00C16188" w:rsidRDefault="00A0203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2996486F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E46EB5" w14:textId="4D6E21F3" w:rsidR="00C16188" w:rsidRDefault="00A0203B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Fillet15</w:t>
                  </w:r>
                </w:p>
                <w:p w14:paraId="2577D1C6" w14:textId="6CD0FE7F" w:rsidR="004B3022" w:rsidRPr="0044448A" w:rsidRDefault="00A0203B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8C04EF1" wp14:editId="0D80A6F7">
                        <wp:extent cx="1562735" cy="105473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54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B75F5E" w14:textId="053749D3" w:rsidR="00C16188" w:rsidRPr="0044448A" w:rsidRDefault="00A0203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1DEFE4" w14:textId="77777777" w:rsidR="00A0203B" w:rsidRDefault="00A0203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Mass:0.00774607 kg</w:t>
                  </w:r>
                </w:p>
                <w:p w14:paraId="6E2288A7" w14:textId="77777777" w:rsidR="00A0203B" w:rsidRDefault="00A0203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Volume:7.04181e-06 m^3</w:t>
                  </w:r>
                </w:p>
                <w:p w14:paraId="09D21082" w14:textId="77777777" w:rsidR="00A0203B" w:rsidRDefault="00A0203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Density:1,100.01 kg/m^3</w:t>
                  </w:r>
                </w:p>
                <w:p w14:paraId="77B5F935" w14:textId="77777777" w:rsidR="00A0203B" w:rsidRDefault="00A0203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Weight:0.0759115 N</w:t>
                  </w:r>
                </w:p>
                <w:p w14:paraId="15D242BD" w14:textId="5ACFF9FB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8E6B25" w14:textId="77777777" w:rsidR="00A0203B" w:rsidRDefault="00A0203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G:\My Drive\ROV--2022\MECHAICAL\Claw\Claw 2.3\JAW[1].SLDPRT</w:t>
                  </w:r>
                </w:p>
                <w:p w14:paraId="3E56F8DF" w14:textId="0CB14E53" w:rsidR="00C16188" w:rsidRPr="0044448A" w:rsidRDefault="00A0203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31 10:55:03 2021</w:t>
                  </w:r>
                </w:p>
              </w:tc>
            </w:tr>
          </w:tbl>
          <w:p w14:paraId="204A060A" w14:textId="7445CC2D" w:rsidR="00FF408C" w:rsidRDefault="00FF408C" w:rsidP="00A96F2C"/>
        </w:tc>
      </w:tr>
    </w:tbl>
    <w:p w14:paraId="08C21988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112BFC3B" w14:textId="77777777" w:rsidTr="005E294F">
        <w:tc>
          <w:tcPr>
            <w:tcW w:w="11016" w:type="dxa"/>
          </w:tcPr>
          <w:p w14:paraId="195A369F" w14:textId="62141132" w:rsidR="00B35001" w:rsidRPr="00B35001" w:rsidRDefault="00A0203B" w:rsidP="00B35001">
            <w:pPr>
              <w:pStyle w:val="Heading1"/>
              <w:outlineLvl w:val="0"/>
            </w:pPr>
            <w:bookmarkStart w:id="6" w:name="_Toc91840727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41"/>
              <w:gridCol w:w="5297"/>
            </w:tblGrid>
            <w:tr w:rsidR="00B35001" w14:paraId="139BDF7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EE3ECA" w14:textId="7D07ECE5" w:rsidR="00B35001" w:rsidRDefault="00A0203B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EB9ABC" w14:textId="19FD4B0F" w:rsidR="00B35001" w:rsidRDefault="00A020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A0203B" w14:paraId="71DE2FD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037D93" w14:textId="73DEC7B0" w:rsidR="00A0203B" w:rsidRDefault="00A0203B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F52D77" w14:textId="449F90C4" w:rsidR="00A0203B" w:rsidRDefault="00A020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A0203B" w14:paraId="1758ADA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03D5D3" w14:textId="400A0B4D" w:rsidR="00A0203B" w:rsidRDefault="00A0203B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2EB168" w14:textId="5C604E94" w:rsidR="00A0203B" w:rsidRDefault="00A020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A0203B" w14:paraId="36F4143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3512FE" w14:textId="4CB89135" w:rsidR="00A0203B" w:rsidRDefault="00A0203B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2664C2" w14:textId="5FA76CC7" w:rsidR="00A0203B" w:rsidRDefault="00A020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A0203B" w14:paraId="6B964C5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0A0574" w14:textId="7FFBEB56" w:rsidR="00A0203B" w:rsidRDefault="00A0203B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7FF992" w14:textId="7E804FEE" w:rsidR="00A0203B" w:rsidRDefault="00A020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A0203B" w14:paraId="3835634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7F4616" w14:textId="732E5B74" w:rsidR="00A0203B" w:rsidRDefault="00A0203B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B09448" w14:textId="547767FA" w:rsidR="00A0203B" w:rsidRDefault="00A020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A0203B" w14:paraId="5C4F86E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E0DCC2" w14:textId="71F74C58" w:rsidR="00A0203B" w:rsidRDefault="00A0203B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81B6D4" w14:textId="3738B28C" w:rsidR="00A0203B" w:rsidRDefault="00A020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0203B" w14:paraId="72CF9EF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62DD01" w14:textId="2212B0AB" w:rsidR="00A0203B" w:rsidRDefault="00A0203B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C54AB3" w14:textId="42104D7D" w:rsidR="00A0203B" w:rsidRDefault="00A020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A0203B" w14:paraId="17C7656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C2705A" w14:textId="5788E672" w:rsidR="00A0203B" w:rsidRDefault="00A0203B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5D1A51" w14:textId="39FD83B3" w:rsidR="00A0203B" w:rsidRDefault="00A020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0203B" w14:paraId="2A8D202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31674E" w14:textId="0316A0E1" w:rsidR="00A0203B" w:rsidRDefault="00A0203B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551180" w14:textId="16269A21" w:rsidR="00A0203B" w:rsidRDefault="00A020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0203B" w14:paraId="7FAB6B8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CABC52" w14:textId="6E49F5A2" w:rsidR="00A0203B" w:rsidRDefault="00A0203B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A77E77" w14:textId="266139F8" w:rsidR="00A0203B" w:rsidRDefault="00A020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0203B" w14:paraId="15EE7AB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2417CC" w14:textId="78E637E2" w:rsidR="00A0203B" w:rsidRDefault="00A0203B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B1AAB4" w14:textId="32FAD9E8" w:rsidR="00A0203B" w:rsidRDefault="00A020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A0203B" w14:paraId="120358D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CB55A4" w14:textId="2573E502" w:rsidR="00A0203B" w:rsidRDefault="00A0203B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A12489" w14:textId="6A253A57" w:rsidR="00A0203B" w:rsidRDefault="00A020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0203B" w14:paraId="180094B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920A5B" w14:textId="6956A92A" w:rsidR="00A0203B" w:rsidRDefault="00A0203B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A4092C" w14:textId="3CA4AB4A" w:rsidR="00A0203B" w:rsidRDefault="00A020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A0203B" w14:paraId="560DF1B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F13FEA" w14:textId="6FFE592F" w:rsidR="00A0203B" w:rsidRDefault="00A0203B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2DCC92" w14:textId="0BB05544" w:rsidR="00A0203B" w:rsidRDefault="00A020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0203B" w14:paraId="1AE2CF7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89872F" w14:textId="0A3EC87A" w:rsidR="00A0203B" w:rsidRDefault="00A0203B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13CE6C" w14:textId="259DB089" w:rsidR="00A0203B" w:rsidRDefault="00A020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0203B" w14:paraId="2926D70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0A110D" w14:textId="5214414C" w:rsidR="00A0203B" w:rsidRDefault="00A0203B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3D20FA" w14:textId="6E19CFF5" w:rsidR="00A0203B" w:rsidRDefault="00A020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(G:\My Drive\ROV--2022\MECHAICAL\Claw\Claw 2.3)</w:t>
                  </w:r>
                </w:p>
              </w:tc>
            </w:tr>
          </w:tbl>
          <w:p w14:paraId="1B546ED1" w14:textId="0BD641A9" w:rsidR="005E294F" w:rsidRDefault="005E294F" w:rsidP="00A96F2C"/>
        </w:tc>
      </w:tr>
      <w:bookmarkEnd w:id="2"/>
      <w:bookmarkEnd w:id="3"/>
      <w:bookmarkEnd w:id="4"/>
    </w:tbl>
    <w:p w14:paraId="5F780EAA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53EB9CBB" w14:textId="77777777" w:rsidTr="00E80CD9">
        <w:tc>
          <w:tcPr>
            <w:tcW w:w="11016" w:type="dxa"/>
          </w:tcPr>
          <w:p w14:paraId="1BD7888B" w14:textId="16EFDE7A" w:rsidR="00F33129" w:rsidRPr="00B35001" w:rsidRDefault="00A0203B" w:rsidP="000A7C6B">
            <w:pPr>
              <w:pStyle w:val="Heading1"/>
              <w:outlineLvl w:val="0"/>
            </w:pPr>
            <w:bookmarkStart w:id="7" w:name="_Toc91840728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331A375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9E0ED8" w14:textId="4C0C0835" w:rsidR="00F33129" w:rsidRDefault="00A0203B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AC3FD8" w14:textId="1A6D4B1D" w:rsidR="00F33129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A0203B" w14:paraId="1CC9335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013284" w14:textId="6DC2379C" w:rsidR="00A0203B" w:rsidRDefault="00A0203B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FBBE87" w14:textId="4EDC5AAD" w:rsidR="00A0203B" w:rsidRDefault="00A0203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A0203B" w14:paraId="61E1DFF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636DC5" w14:textId="315A2BB9" w:rsidR="00A0203B" w:rsidRDefault="00A0203B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770AB0" w14:textId="6B4C30FF" w:rsidR="00A0203B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A0203B" w14:paraId="4237716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7B3300" w14:textId="64072941" w:rsidR="00A0203B" w:rsidRDefault="00A0203B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603754" w14:textId="01C68779" w:rsidR="00A0203B" w:rsidRDefault="00A0203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A0203B" w14:paraId="2183C41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B66EAD" w14:textId="5705F487" w:rsidR="00A0203B" w:rsidRDefault="00A0203B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C0B8F0" w14:textId="1A82C0E7" w:rsidR="00A0203B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3CAD0027" w14:textId="5656EDB6" w:rsidR="00F33129" w:rsidRDefault="00F33129" w:rsidP="000A7C6B"/>
        </w:tc>
      </w:tr>
    </w:tbl>
    <w:p w14:paraId="10E88422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0008B43F" w14:textId="77777777" w:rsidTr="005273D5">
        <w:trPr>
          <w:trHeight w:val="4158"/>
        </w:trPr>
        <w:tc>
          <w:tcPr>
            <w:tcW w:w="11136" w:type="dxa"/>
          </w:tcPr>
          <w:p w14:paraId="4321C9CB" w14:textId="36810D39" w:rsidR="00E80CD9" w:rsidRPr="00AC3438" w:rsidRDefault="00A0203B" w:rsidP="000A7C6B">
            <w:pPr>
              <w:pStyle w:val="Heading1"/>
              <w:outlineLvl w:val="0"/>
            </w:pPr>
            <w:bookmarkStart w:id="8" w:name="_Toc91840729"/>
            <w:bookmarkStart w:id="9" w:name="_Toc243733144"/>
            <w:bookmarkStart w:id="10" w:name="_Toc245020112"/>
            <w:bookmarkStart w:id="11" w:name="_Toc245020144"/>
            <w:r>
              <w:lastRenderedPageBreak/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392031D9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247487E" w14:textId="60445CB7" w:rsidR="00E80CD9" w:rsidRPr="003E6C57" w:rsidRDefault="00A0203B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3B4B1CA" w14:textId="27CD41E6" w:rsidR="00E80CD9" w:rsidRPr="003E6C57" w:rsidRDefault="00A0203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1545B6" w14:textId="4649EEF6" w:rsidR="00E80CD9" w:rsidRPr="003E6C57" w:rsidRDefault="00A0203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4D6229F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23251B1D" w14:textId="21C87CBB" w:rsidR="00E80CD9" w:rsidRPr="00577134" w:rsidRDefault="00A0203B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365DDFD" wp14:editId="308BA974">
                        <wp:extent cx="1904365" cy="1285875"/>
                        <wp:effectExtent l="0" t="0" r="635" b="952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85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5E8392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8DF3BC" w14:textId="3F4BD229" w:rsidR="00E80CD9" w:rsidRPr="00BE6656" w:rsidRDefault="00A0203B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CC6916" w14:textId="1F26D105" w:rsidR="00E80CD9" w:rsidRPr="00BE6656" w:rsidRDefault="00A020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Epoxy, Unfilled</w:t>
                        </w:r>
                      </w:p>
                    </w:tc>
                  </w:tr>
                  <w:tr w:rsidR="00A0203B" w:rsidRPr="00577134" w14:paraId="617D5B7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059DF5" w14:textId="212C0043" w:rsidR="00A0203B" w:rsidRDefault="00A020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89B1F8" w14:textId="3012DE1C" w:rsidR="00A0203B" w:rsidRDefault="00A020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A0203B" w:rsidRPr="00577134" w14:paraId="1B53D02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944013" w14:textId="7965E439" w:rsidR="00A0203B" w:rsidRDefault="00A020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6AF55D" w14:textId="54F16068" w:rsidR="00A0203B" w:rsidRDefault="00A020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A0203B" w:rsidRPr="00577134" w14:paraId="1C80003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51CC18" w14:textId="7594E2FE" w:rsidR="00A0203B" w:rsidRDefault="00A020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0FAD81" w14:textId="6BD52022" w:rsidR="00A0203B" w:rsidRDefault="00A020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2.8e+07 N/m^2</w:t>
                        </w:r>
                      </w:p>
                    </w:tc>
                  </w:tr>
                  <w:tr w:rsidR="00A0203B" w:rsidRPr="00577134" w14:paraId="189F01E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3A6DC3" w14:textId="27189F56" w:rsidR="00A0203B" w:rsidRDefault="00A020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91B379" w14:textId="76A5645B" w:rsidR="00A0203B" w:rsidRDefault="00A020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1.04e+08 N/m^2</w:t>
                        </w:r>
                      </w:p>
                    </w:tc>
                  </w:tr>
                  <w:tr w:rsidR="00A0203B" w:rsidRPr="00577134" w14:paraId="7E1C410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7C38FD" w14:textId="1CF8E126" w:rsidR="00A0203B" w:rsidRDefault="00A020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A30C51" w14:textId="12E23CA9" w:rsidR="00A0203B" w:rsidRDefault="00A020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2.415e+09 N/m^2</w:t>
                        </w:r>
                      </w:p>
                    </w:tc>
                  </w:tr>
                  <w:tr w:rsidR="00A0203B" w:rsidRPr="00577134" w14:paraId="0B6E90B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A66E62" w14:textId="2BB317A6" w:rsidR="00A0203B" w:rsidRDefault="00A020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E5655D" w14:textId="109EFA3F" w:rsidR="00A0203B" w:rsidRDefault="00A020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0.35  </w:t>
                        </w:r>
                      </w:p>
                    </w:tc>
                  </w:tr>
                  <w:tr w:rsidR="00A0203B" w:rsidRPr="00577134" w14:paraId="50E7E0D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481487" w14:textId="6AA9B168" w:rsidR="00A0203B" w:rsidRDefault="00A020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486F70" w14:textId="0B07D50D" w:rsidR="00A0203B" w:rsidRDefault="00A020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1,100 kg/m^3</w:t>
                        </w:r>
                      </w:p>
                    </w:tc>
                  </w:tr>
                </w:tbl>
                <w:p w14:paraId="78E53D92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0D77F0EB" w14:textId="7874E111" w:rsidR="00E80CD9" w:rsidRPr="00577134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15)(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JAW[1])</w:t>
                  </w:r>
                </w:p>
              </w:tc>
            </w:tr>
            <w:tr w:rsidR="00E80CD9" w:rsidRPr="000841BF" w14:paraId="2DC9396D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001BD56" w14:textId="075B4B73" w:rsidR="00E80CD9" w:rsidRPr="000841BF" w:rsidRDefault="00A0203B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proofErr w:type="gram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proofErr w:type="gram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50F91E35" w14:textId="2970B109" w:rsidR="00E80CD9" w:rsidRDefault="00E80CD9" w:rsidP="000A7C6B"/>
        </w:tc>
      </w:tr>
      <w:bookmarkEnd w:id="9"/>
      <w:bookmarkEnd w:id="10"/>
      <w:bookmarkEnd w:id="11"/>
    </w:tbl>
    <w:p w14:paraId="68F771F5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E2A707D" w14:textId="77777777" w:rsidTr="00452CBC">
        <w:tc>
          <w:tcPr>
            <w:tcW w:w="11016" w:type="dxa"/>
          </w:tcPr>
          <w:p w14:paraId="77DBB020" w14:textId="51111C1A" w:rsidR="005273D5" w:rsidRPr="00AF1A58" w:rsidRDefault="00A0203B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91840730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A0203B" w14:paraId="7438984D" w14:textId="77777777" w:rsidTr="001E3F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200A739" w14:textId="24007764" w:rsidR="00A0203B" w:rsidRPr="004E282D" w:rsidRDefault="00A0203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E1C0941" w14:textId="77219ED9" w:rsidR="00A0203B" w:rsidRPr="004E282D" w:rsidRDefault="00A0203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7B05EFA" w14:textId="776C6084" w:rsidR="00A0203B" w:rsidRPr="004E282D" w:rsidRDefault="00A0203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A0203B" w14:paraId="0EE54C2B" w14:textId="77777777" w:rsidTr="00236C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3A37A900" w14:textId="39D6C163" w:rsidR="00A0203B" w:rsidRPr="00AD5FBA" w:rsidRDefault="00A0203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045B358D" w14:textId="5ED8F43B" w:rsidR="00A0203B" w:rsidRPr="006208CB" w:rsidRDefault="00A0203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41E538D" wp14:editId="2937EB9C">
                        <wp:extent cx="1772285" cy="1196340"/>
                        <wp:effectExtent l="0" t="0" r="0" b="381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96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A0203B" w14:paraId="54A340B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C0E28A1" w14:textId="513534CE" w:rsidR="00A0203B" w:rsidRPr="00BE6656" w:rsidRDefault="00A0203B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63970A5" w14:textId="0137AC57" w:rsidR="00A0203B" w:rsidRPr="00154A1A" w:rsidRDefault="00A020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A0203B" w14:paraId="430EF5E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E8EF8D2" w14:textId="2FFBB472" w:rsidR="00A0203B" w:rsidRDefault="00A0203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DEC7346" w14:textId="66464EFB" w:rsidR="00A0203B" w:rsidRDefault="00A020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57A27813" w14:textId="77777777" w:rsidR="00A0203B" w:rsidRPr="004C6DEB" w:rsidRDefault="00A0203B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0503B73C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0DA7CA3E" w14:textId="63545424" w:rsidR="003F154A" w:rsidRPr="003F154A" w:rsidRDefault="00A0203B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374616CF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9065DF9" w14:textId="120D79BC" w:rsidR="003F154A" w:rsidRDefault="00A0203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450152B" w14:textId="717C30C9" w:rsidR="003F154A" w:rsidRDefault="00A0203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F48C1E7" w14:textId="7A6DCDE6" w:rsidR="003F154A" w:rsidRDefault="00A0203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54385FE" w14:textId="29F1BC30" w:rsidR="003F154A" w:rsidRDefault="00A0203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A7861A0" w14:textId="150D36CE" w:rsidR="003F154A" w:rsidRDefault="00A0203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2418EC6B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6E5DB51" w14:textId="05490E0E" w:rsidR="003F154A" w:rsidRDefault="00A0203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B1B7D48" w14:textId="04B4769D" w:rsidR="003F154A" w:rsidRPr="00EF37BF" w:rsidRDefault="00A0203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63.4159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8A1F83E" w14:textId="7A6EF70C" w:rsidR="003F154A" w:rsidRPr="00EF37BF" w:rsidRDefault="00A0203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-0.00435513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8BD2822" w14:textId="6C4EE570" w:rsidR="003F154A" w:rsidRDefault="00A0203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-9.65982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BB97060" w14:textId="47CBFE12" w:rsidR="003F154A" w:rsidRPr="00EF37BF" w:rsidRDefault="00A0203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64.1474</w:t>
                        </w:r>
                      </w:p>
                    </w:tc>
                  </w:tr>
                  <w:tr w:rsidR="00935682" w14:paraId="58A325B3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B327AAB" w14:textId="5EACE795" w:rsidR="00935682" w:rsidRDefault="00A0203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Reaction </w:t>
                        </w:r>
                        <w:proofErr w:type="gram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Moment(</w:t>
                        </w:r>
                        <w:proofErr w:type="spellStart"/>
                        <w:proofErr w:type="gram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A98DC00" w14:textId="1A372600" w:rsidR="00935682" w:rsidRDefault="00A0203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53C9271" w14:textId="0E0872A9" w:rsidR="00935682" w:rsidRDefault="00A0203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FCAB37F" w14:textId="29C4F8FE" w:rsidR="00935682" w:rsidRDefault="00A0203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E54DCB0" w14:textId="77DEE482" w:rsidR="00935682" w:rsidRDefault="00A0203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05EA3519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7A992048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A0203B" w14:paraId="7DF0292E" w14:textId="77777777" w:rsidTr="008D08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F785FCB" w14:textId="4E479DE2" w:rsidR="00A0203B" w:rsidRPr="004E282D" w:rsidRDefault="00A0203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7FFCF7B" w14:textId="627C6EF6" w:rsidR="00A0203B" w:rsidRPr="004E282D" w:rsidRDefault="00A0203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BF7D696" w14:textId="24A8E8B7" w:rsidR="00A0203B" w:rsidRPr="004E282D" w:rsidRDefault="00A0203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A0203B" w14:paraId="0A373811" w14:textId="77777777" w:rsidTr="008657D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168D11C" w14:textId="03DA15EF" w:rsidR="00A0203B" w:rsidRPr="00F42DD1" w:rsidRDefault="00A0203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2D2ADB57" w14:textId="01523F97" w:rsidR="00A0203B" w:rsidRPr="006208CB" w:rsidRDefault="00A0203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B5E3B4D" wp14:editId="65076DCA">
                        <wp:extent cx="1907540" cy="1287780"/>
                        <wp:effectExtent l="0" t="0" r="0" b="762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87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A0203B" w14:paraId="3F52A37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60BBD27" w14:textId="04DD4F65" w:rsidR="00A0203B" w:rsidRPr="00BE6656" w:rsidRDefault="00A0203B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B643BB0" w14:textId="393B935C" w:rsidR="00A0203B" w:rsidRPr="00B77EA3" w:rsidRDefault="00A020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A0203B" w14:paraId="2EC3111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A7C1D04" w14:textId="0C737274" w:rsidR="00A0203B" w:rsidRDefault="00A0203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67201FD" w14:textId="43FA907A" w:rsidR="00A0203B" w:rsidRDefault="00A020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A0203B" w14:paraId="1BCDC40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B11A775" w14:textId="3FE561D5" w:rsidR="00A0203B" w:rsidRDefault="00A0203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F521A74" w14:textId="5DE711CD" w:rsidR="00A0203B" w:rsidRDefault="00A020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7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kgf</w:t>
                        </w:r>
                        <w:proofErr w:type="spellEnd"/>
                      </w:p>
                    </w:tc>
                  </w:tr>
                </w:tbl>
                <w:p w14:paraId="67C4F6A6" w14:textId="77777777" w:rsidR="00A0203B" w:rsidRDefault="00A0203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0AC12162" w14:textId="479530DF" w:rsidR="005273D5" w:rsidRDefault="005273D5" w:rsidP="000A7C6B">
            <w:pPr>
              <w:rPr>
                <w:rStyle w:val="Strong"/>
              </w:rPr>
            </w:pPr>
          </w:p>
        </w:tc>
      </w:tr>
    </w:tbl>
    <w:p w14:paraId="2D2A349E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16AE867D" w14:textId="77777777" w:rsidTr="005B3D16">
        <w:tc>
          <w:tcPr>
            <w:tcW w:w="11016" w:type="dxa"/>
          </w:tcPr>
          <w:p w14:paraId="50C8A7DC" w14:textId="4180A32B" w:rsidR="00EF37BF" w:rsidRPr="009C0A33" w:rsidRDefault="00EF37BF" w:rsidP="000A7C6B"/>
          <w:p w14:paraId="01BAEA2D" w14:textId="77777777" w:rsidR="000F2729" w:rsidRDefault="000F2729" w:rsidP="000A7C6B"/>
          <w:p w14:paraId="7AB6789E" w14:textId="7F007F62" w:rsidR="00E12C21" w:rsidRDefault="00E12C21" w:rsidP="000A7C6B"/>
          <w:p w14:paraId="73C2E3EA" w14:textId="1C7BB6F5" w:rsidR="00132707" w:rsidRDefault="00132707" w:rsidP="000A7C6B"/>
        </w:tc>
      </w:tr>
    </w:tbl>
    <w:p w14:paraId="406A3444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30DFCFAB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2A6DFFE" w14:textId="62EA0ED9" w:rsidR="00104BD8" w:rsidRDefault="00A0203B" w:rsidP="00F14937">
            <w:pPr>
              <w:pStyle w:val="Heading1"/>
              <w:outlineLvl w:val="0"/>
            </w:pPr>
            <w:bookmarkStart w:id="13" w:name="_Toc91840732"/>
            <w:r>
              <w:t>Contact Information</w:t>
            </w:r>
            <w:bookmarkEnd w:id="13"/>
          </w:p>
          <w:p w14:paraId="48489437" w14:textId="302E3989" w:rsidR="00F14937" w:rsidRPr="00F14937" w:rsidRDefault="00F14937" w:rsidP="00F14937">
            <w:r>
              <w:rPr>
                <w:rFonts w:ascii="Arial" w:hAnsi="Arial" w:cs="Arial"/>
                <w:color w:val="000000"/>
              </w:rPr>
              <w:t>The goal is only to look at that jaw component and not at the gears, so it is constrained rigidly throughout the 6 mm pin-hole</w:t>
            </w:r>
          </w:p>
          <w:p w14:paraId="6C83FA61" w14:textId="47962773" w:rsidR="00104BD8" w:rsidRDefault="00104BD8" w:rsidP="000A7C6B">
            <w:pPr>
              <w:rPr>
                <w:rStyle w:val="A3"/>
              </w:rPr>
            </w:pPr>
          </w:p>
          <w:p w14:paraId="1E2948F0" w14:textId="77777777" w:rsidR="00104BD8" w:rsidRDefault="00104BD8" w:rsidP="000A7C6B"/>
        </w:tc>
      </w:tr>
    </w:tbl>
    <w:p w14:paraId="152E9A9B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4541C116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7EDEABA" w14:textId="162D3012" w:rsidR="00A61A59" w:rsidRDefault="00A0203B" w:rsidP="000A7C6B">
            <w:pPr>
              <w:pStyle w:val="Heading1"/>
              <w:outlineLvl w:val="0"/>
            </w:pPr>
            <w:bookmarkStart w:id="14" w:name="_Toc91840733"/>
            <w:r>
              <w:t>Mesh information</w:t>
            </w:r>
            <w:bookmarkEnd w:id="14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04D8602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52A0CF" w14:textId="51BC4635" w:rsidR="00A9531D" w:rsidRDefault="00A0203B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F00ABB" w14:textId="6E2A206C" w:rsidR="00A9531D" w:rsidRDefault="00A0203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A0203B" w14:paraId="52086A8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B5B837" w14:textId="27ECB45C" w:rsidR="00A0203B" w:rsidRDefault="00A0203B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68C2DD" w14:textId="3ED0010B" w:rsidR="00A0203B" w:rsidRDefault="00A0203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A0203B" w14:paraId="42AA30C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64B715" w14:textId="161EE0F9" w:rsidR="00A0203B" w:rsidRDefault="00A0203B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D05DC5" w14:textId="39A96249" w:rsidR="00A0203B" w:rsidRDefault="00A0203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0203B" w14:paraId="073EFD1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FD02CF" w14:textId="167F4AF9" w:rsidR="00A0203B" w:rsidRDefault="00A0203B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618BDA" w14:textId="2C6BE51C" w:rsidR="00A0203B" w:rsidRDefault="00A0203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0203B" w14:paraId="1528774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A0FF0A" w14:textId="4C756AE3" w:rsidR="00A0203B" w:rsidRDefault="00A0203B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64EEC3" w14:textId="4F925CDB" w:rsidR="00A0203B" w:rsidRDefault="00A0203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A0203B" w14:paraId="47421F4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D9A3CC" w14:textId="4EB61C8A" w:rsidR="00A0203B" w:rsidRDefault="00A0203B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6D9D8E" w14:textId="3B71B3BF" w:rsidR="00A0203B" w:rsidRDefault="00A0203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1.91745 mm</w:t>
                  </w:r>
                </w:p>
              </w:tc>
            </w:tr>
            <w:tr w:rsidR="00A0203B" w14:paraId="18D5A5C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5656DB" w14:textId="5746AB19" w:rsidR="00A0203B" w:rsidRDefault="00A0203B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4EE5E1" w14:textId="4D1EC110" w:rsidR="00A0203B" w:rsidRDefault="00A0203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0.0958726 mm</w:t>
                  </w:r>
                </w:p>
              </w:tc>
            </w:tr>
            <w:tr w:rsidR="00A0203B" w14:paraId="41072CD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596BF3" w14:textId="4B4F24EB" w:rsidR="00A0203B" w:rsidRDefault="00A0203B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8F0D8A" w14:textId="364820CA" w:rsidR="00A0203B" w:rsidRDefault="00A0203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7BECB4AA" w14:textId="77777777" w:rsidR="00690657" w:rsidRDefault="00690657" w:rsidP="00690657"/>
          <w:p w14:paraId="42DBE66D" w14:textId="594579B5" w:rsidR="00A9531D" w:rsidRPr="00690657" w:rsidRDefault="00A0203B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5852285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23C96E" w14:textId="1F023ABA" w:rsidR="007107BE" w:rsidRDefault="00A0203B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F32EAB" w14:textId="42E1C703" w:rsidR="007107BE" w:rsidRDefault="00A0203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15020</w:t>
                  </w:r>
                </w:p>
              </w:tc>
            </w:tr>
            <w:tr w:rsidR="00A0203B" w14:paraId="499A6FF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BA0A60" w14:textId="44C74C9F" w:rsidR="00A0203B" w:rsidRDefault="00A0203B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2CC550" w14:textId="2CD35870" w:rsidR="00A0203B" w:rsidRDefault="00A0203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9076</w:t>
                  </w:r>
                </w:p>
              </w:tc>
            </w:tr>
            <w:tr w:rsidR="00A0203B" w14:paraId="26C7F00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C203C2" w14:textId="5F50F6DE" w:rsidR="00A0203B" w:rsidRDefault="00A0203B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16EE7C" w14:textId="401B7BD0" w:rsidR="00A0203B" w:rsidRDefault="00A0203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6.9571</w:t>
                  </w:r>
                </w:p>
              </w:tc>
            </w:tr>
            <w:tr w:rsidR="00A0203B" w14:paraId="3497A69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508037" w14:textId="38DDFF10" w:rsidR="00A0203B" w:rsidRDefault="00A0203B" w:rsidP="00C16188">
                  <w:r>
                    <w:t xml:space="preserve">% </w:t>
                  </w:r>
                  <w:proofErr w:type="gramStart"/>
                  <w:r>
                    <w:t>of</w:t>
                  </w:r>
                  <w:proofErr w:type="gramEnd"/>
                  <w:r>
                    <w:t xml:space="preserve">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53A96D" w14:textId="378EE25A" w:rsidR="00A0203B" w:rsidRDefault="00A0203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98.9</w:t>
                  </w:r>
                </w:p>
              </w:tc>
            </w:tr>
            <w:tr w:rsidR="00A0203B" w14:paraId="7C45CBD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7DE021" w14:textId="1CAB2A24" w:rsidR="00A0203B" w:rsidRDefault="00A0203B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0C0C6F" w14:textId="6D7C71EE" w:rsidR="00A0203B" w:rsidRDefault="00A0203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A0203B" w14:paraId="69BA3DC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6B6F60" w14:textId="28DFFEEA" w:rsidR="00A0203B" w:rsidRDefault="00A0203B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9CAD89" w14:textId="34431CC4" w:rsidR="00A0203B" w:rsidRDefault="00A0203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A0203B" w14:paraId="18DF7EF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9DC17F" w14:textId="5116F40B" w:rsidR="00A0203B" w:rsidRDefault="00A0203B" w:rsidP="00C16188">
                  <w:r>
                    <w:t>Time to complete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1507F8" w14:textId="789D1ED0" w:rsidR="00A0203B" w:rsidRDefault="00A0203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A0203B" w14:paraId="2F24179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AA0111" w14:textId="16A9F52B" w:rsidR="00A0203B" w:rsidRDefault="00A0203B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F7B693" w14:textId="77777777" w:rsidR="00A0203B" w:rsidRDefault="00A0203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6E120B20" w14:textId="1F8856B7" w:rsidR="00A61A59" w:rsidRPr="00F077CB" w:rsidRDefault="00A61A59" w:rsidP="000A7C6B"/>
        </w:tc>
      </w:tr>
    </w:tbl>
    <w:p w14:paraId="06994994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667CDEA0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1A86B69" w14:textId="00AED444" w:rsidR="002C53F9" w:rsidRDefault="00A0203B" w:rsidP="000A7C6B">
            <w:pPr>
              <w:pStyle w:val="Heading1"/>
              <w:outlineLvl w:val="0"/>
            </w:pPr>
            <w:bookmarkStart w:id="15" w:name="_Toc91840734"/>
            <w:r>
              <w:t>Sensor Details</w:t>
            </w:r>
            <w:bookmarkEnd w:id="15"/>
          </w:p>
          <w:p w14:paraId="3110A453" w14:textId="260046D6" w:rsidR="002C53F9" w:rsidRPr="00F077CB" w:rsidRDefault="00A0203B" w:rsidP="000A7C6B">
            <w:r>
              <w:t>No Data</w:t>
            </w:r>
          </w:p>
        </w:tc>
      </w:tr>
    </w:tbl>
    <w:p w14:paraId="5F7599D8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3CC4AEA5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D9BE369" w14:textId="663EDD33" w:rsidR="005F5B79" w:rsidRDefault="00A0203B" w:rsidP="000A7C6B">
            <w:pPr>
              <w:pStyle w:val="Heading1"/>
              <w:outlineLvl w:val="0"/>
            </w:pPr>
            <w:bookmarkStart w:id="16" w:name="_Toc91840735"/>
            <w:r>
              <w:lastRenderedPageBreak/>
              <w:t>Resultant Forces</w:t>
            </w:r>
            <w:bookmarkEnd w:id="16"/>
          </w:p>
          <w:p w14:paraId="20701B39" w14:textId="13010D94" w:rsidR="005F5B79" w:rsidRPr="000B04D4" w:rsidRDefault="00A0203B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1BA463C4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7D118A7" w14:textId="09DECAD6" w:rsidR="005F5B79" w:rsidRDefault="00A0203B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BAB61F5" w14:textId="47090CE9" w:rsidR="005F5B79" w:rsidRDefault="00A020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8D9E30B" w14:textId="5F87867E" w:rsidR="005F5B79" w:rsidRDefault="00A020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9E824B1" w14:textId="4CA1465B" w:rsidR="005F5B79" w:rsidRDefault="00A020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9D47258" w14:textId="6D501063" w:rsidR="005F5B79" w:rsidRDefault="00A020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6335DDB" w14:textId="41DA5910" w:rsidR="005F5B79" w:rsidRDefault="00A020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FC13EEB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C941B71" w14:textId="43182EB6" w:rsidR="005F5B79" w:rsidRPr="004D2956" w:rsidRDefault="00A0203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8ED6B3C" w14:textId="414113F9" w:rsidR="005F5B79" w:rsidRPr="004D2956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737A494" w14:textId="6D3F6C4F" w:rsidR="005F5B79" w:rsidRPr="004D2956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63.4159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B19C0D" w14:textId="6214FAB5" w:rsidR="005F5B79" w:rsidRPr="004D2956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-0.00435513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4BC9A34" w14:textId="33919CE1" w:rsidR="005F5B79" w:rsidRPr="004D2956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-9.65982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274A3EC" w14:textId="7097A356" w:rsidR="005F5B79" w:rsidRPr="004D2956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64.1474</w:t>
                  </w:r>
                </w:p>
              </w:tc>
            </w:tr>
          </w:tbl>
          <w:p w14:paraId="4397A154" w14:textId="3F19A1B7" w:rsidR="005F5B79" w:rsidRPr="000B04D4" w:rsidRDefault="00A0203B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D2FDEE0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B14E9D6" w14:textId="08F59425" w:rsidR="005F5B79" w:rsidRDefault="00A0203B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C5B73CF" w14:textId="788BD2D8" w:rsidR="005F5B79" w:rsidRDefault="00A020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B76A776" w14:textId="21AB6CC9" w:rsidR="005F5B79" w:rsidRDefault="00A020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2033CD9" w14:textId="11011593" w:rsidR="005F5B79" w:rsidRDefault="00A020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14228A5" w14:textId="65DFB660" w:rsidR="005F5B79" w:rsidRDefault="00A020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21E3DA6" w14:textId="23A4E181" w:rsidR="005F5B79" w:rsidRDefault="00A020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EF8B9D3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085FB7C" w14:textId="504111AD" w:rsidR="005F5B79" w:rsidRPr="004D2956" w:rsidRDefault="00A0203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F0DA228" w14:textId="27249A49" w:rsidR="005F5B79" w:rsidRPr="004D2956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912B7C5" w14:textId="487929EB" w:rsidR="005F5B79" w:rsidRPr="004D2956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E20AEE0" w14:textId="71A5665E" w:rsidR="005F5B79" w:rsidRPr="004D2956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E18498" w14:textId="52646B33" w:rsidR="005F5B79" w:rsidRPr="004D2956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4A87E0F" w14:textId="076BE5DD" w:rsidR="005F5B79" w:rsidRPr="004D2956" w:rsidRDefault="00A020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6FDAC38" w14:textId="77777777" w:rsidR="005F5B79" w:rsidRDefault="005F5B79" w:rsidP="000A7C6B"/>
        </w:tc>
      </w:tr>
      <w:tr w:rsidR="005F5B79" w14:paraId="54144FA0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06CC2A9" w14:textId="1C6C3DBC" w:rsidR="00C6072D" w:rsidRPr="000B04D4" w:rsidRDefault="00A0203B" w:rsidP="00C6072D">
            <w:pPr>
              <w:pStyle w:val="Heading2"/>
              <w:outlineLvl w:val="1"/>
            </w:pPr>
            <w:bookmarkStart w:id="17" w:name="_Toc243733151"/>
            <w:bookmarkStart w:id="18" w:name="_Toc245020119"/>
            <w:bookmarkStart w:id="19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6650471E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774BB9D" w14:textId="46C389DF" w:rsidR="00C6072D" w:rsidRDefault="00A0203B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44E574A" w14:textId="0106C910" w:rsidR="00C6072D" w:rsidRDefault="00A0203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C77A93F" w14:textId="3C8A6D86" w:rsidR="00C6072D" w:rsidRDefault="00A0203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5A496EE" w14:textId="3C0F2EAB" w:rsidR="00C6072D" w:rsidRDefault="00A0203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63ECF0D" w14:textId="73D074D6" w:rsidR="00C6072D" w:rsidRDefault="00A0203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299EE1C" w14:textId="695FD5D7" w:rsidR="00C6072D" w:rsidRDefault="00A0203B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6FADF33D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0C5246A" w14:textId="568CF804" w:rsidR="00C6072D" w:rsidRPr="004D2956" w:rsidRDefault="00A0203B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12D12D" w14:textId="7C5C2CAC" w:rsidR="00C6072D" w:rsidRPr="004D2956" w:rsidRDefault="00A0203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EF5694" w14:textId="25987623" w:rsidR="00C6072D" w:rsidRPr="004D2956" w:rsidRDefault="00A0203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-0.00134599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D9648C" w14:textId="2D7E1A28" w:rsidR="00C6072D" w:rsidRPr="004D2956" w:rsidRDefault="00A0203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-0.0239432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0F34793" w14:textId="1F1F3067" w:rsidR="00C6072D" w:rsidRPr="004D2956" w:rsidRDefault="00A0203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0.0137557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0D777F" w14:textId="1C9B9437" w:rsidR="00C6072D" w:rsidRPr="004D2956" w:rsidRDefault="00A0203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0.0276461</w:t>
                  </w:r>
                </w:p>
              </w:tc>
            </w:tr>
          </w:tbl>
          <w:p w14:paraId="7F596806" w14:textId="4E6C1E56" w:rsidR="00C6072D" w:rsidRPr="000B04D4" w:rsidRDefault="00A0203B" w:rsidP="00C6072D">
            <w:pPr>
              <w:pStyle w:val="Heading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2CB942EA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3F8B654" w14:textId="0CB20C1B" w:rsidR="00C6072D" w:rsidRDefault="00A0203B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77769A5" w14:textId="1559331E" w:rsidR="00C6072D" w:rsidRDefault="00A0203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B1C8A19" w14:textId="613F84D2" w:rsidR="00C6072D" w:rsidRDefault="00A0203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0EAD2E5" w14:textId="4088068E" w:rsidR="00C6072D" w:rsidRDefault="00A0203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BA99805" w14:textId="2BEBBD3C" w:rsidR="00C6072D" w:rsidRDefault="00A0203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439E955" w14:textId="58FB54B7" w:rsidR="00C6072D" w:rsidRDefault="00A0203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2BE32C6A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A48C719" w14:textId="25872181" w:rsidR="00C6072D" w:rsidRPr="004D2956" w:rsidRDefault="00A0203B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50AFDD9" w14:textId="1A0ACCDC" w:rsidR="00C6072D" w:rsidRPr="004D2956" w:rsidRDefault="00A0203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1B939AA" w14:textId="5CD74F31" w:rsidR="00C6072D" w:rsidRPr="004D2956" w:rsidRDefault="00A0203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9E5DB57" w14:textId="3D704AC8" w:rsidR="00C6072D" w:rsidRPr="004D2956" w:rsidRDefault="00A0203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21C755F" w14:textId="0DC78429" w:rsidR="00C6072D" w:rsidRPr="004D2956" w:rsidRDefault="00A0203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8CF830B" w14:textId="3CEDD050" w:rsidR="00C6072D" w:rsidRPr="004D2956" w:rsidRDefault="00A0203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11DC862E" w14:textId="6E514F6C" w:rsidR="005F5B79" w:rsidRDefault="005F5B79" w:rsidP="000A7C6B"/>
        </w:tc>
      </w:tr>
      <w:bookmarkEnd w:id="17"/>
      <w:bookmarkEnd w:id="18"/>
      <w:bookmarkEnd w:id="19"/>
    </w:tbl>
    <w:p w14:paraId="2A3FA0D1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4D3718AE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E48EC62" w14:textId="58592FDE" w:rsidR="0050542D" w:rsidRPr="00A0203B" w:rsidRDefault="00A0203B" w:rsidP="00A0203B">
            <w:pPr>
              <w:pStyle w:val="Heading1"/>
              <w:outlineLvl w:val="0"/>
            </w:pPr>
            <w:bookmarkStart w:id="20" w:name="_Toc91840736"/>
            <w:r>
              <w:t>Beams</w:t>
            </w:r>
            <w:bookmarkEnd w:id="20"/>
          </w:p>
          <w:p w14:paraId="1D2C72A6" w14:textId="350CEBE9" w:rsidR="00EC2432" w:rsidRDefault="00A0203B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55BAA4E6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08A1F68E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454F5A6" w14:textId="150D6210" w:rsidR="00EC2432" w:rsidRDefault="00A0203B" w:rsidP="000A7C6B">
            <w:pPr>
              <w:pStyle w:val="Heading1"/>
              <w:outlineLvl w:val="0"/>
            </w:pPr>
            <w:bookmarkStart w:id="21" w:name="_Toc91840737"/>
            <w:bookmarkStart w:id="22" w:name="_Toc243733152"/>
            <w:bookmarkStart w:id="23" w:name="_Toc245020120"/>
            <w:bookmarkStart w:id="24" w:name="_Toc245020152"/>
            <w:r>
              <w:lastRenderedPageBreak/>
              <w:t>Study Results</w:t>
            </w:r>
            <w:bookmarkEnd w:id="21"/>
          </w:p>
          <w:p w14:paraId="716EC4DD" w14:textId="0538CEAE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88"/>
              <w:gridCol w:w="2831"/>
              <w:gridCol w:w="2720"/>
              <w:gridCol w:w="2699"/>
            </w:tblGrid>
            <w:tr w:rsidR="00A0203B" w14:paraId="2F561DE2" w14:textId="77777777" w:rsidTr="003D4A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CCB91CD" w14:textId="50A84170" w:rsidR="00A0203B" w:rsidRDefault="00A0203B" w:rsidP="00A0203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A56380" w14:textId="6581D5CB" w:rsidR="00A0203B" w:rsidRDefault="00A0203B" w:rsidP="00A020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E7136B" w14:textId="5E8137B5" w:rsidR="00A0203B" w:rsidRDefault="00A0203B" w:rsidP="00A020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AE0DB9E" w14:textId="0960A063" w:rsidR="00A0203B" w:rsidRDefault="00A0203B" w:rsidP="00A020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0203B" w14:paraId="5B97FFEF" w14:textId="77777777" w:rsidTr="003D4A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5C526A5" w14:textId="1CCE4D19" w:rsidR="00A0203B" w:rsidRPr="004D2956" w:rsidRDefault="00A0203B" w:rsidP="00A0203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7683C9E" w14:textId="417EF740" w:rsidR="00A0203B" w:rsidRPr="004D2956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3929B7A" w14:textId="77777777" w:rsidR="00A0203B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5.406e+02N/m^2</w:t>
                  </w:r>
                </w:p>
                <w:p w14:paraId="04EA477A" w14:textId="3A63720F" w:rsidR="00A0203B" w:rsidRPr="004D2956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6010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2E53BD7" w14:textId="77777777" w:rsidR="00A0203B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1.041e+07N/m^2</w:t>
                  </w:r>
                </w:p>
                <w:p w14:paraId="2AC4D123" w14:textId="2F35489A" w:rsidR="00A0203B" w:rsidRPr="004D2956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881</w:t>
                  </w:r>
                </w:p>
              </w:tc>
            </w:tr>
            <w:tr w:rsidR="00A0203B" w14:paraId="292AC851" w14:textId="77777777" w:rsidTr="003D4AC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4253F4" w14:textId="01B2B026" w:rsidR="00A0203B" w:rsidRDefault="00A0203B" w:rsidP="00A0203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F1C4938" wp14:editId="2D0F70A8">
                        <wp:extent cx="6858000" cy="3880485"/>
                        <wp:effectExtent l="0" t="0" r="0" b="571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80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89BB992" w14:textId="70AC1D78" w:rsidR="00A0203B" w:rsidRPr="004D2956" w:rsidRDefault="00A0203B" w:rsidP="00A0203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JAW[1]-Static 1-Stress-Stress1</w:t>
                  </w:r>
                </w:p>
              </w:tc>
            </w:tr>
          </w:tbl>
          <w:p w14:paraId="6F5D8F46" w14:textId="6953A0B1" w:rsidR="00A0203B" w:rsidRDefault="00A0203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A0203B" w14:paraId="21985286" w14:textId="77777777" w:rsidTr="003D4A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4945B4" w14:textId="3990BF6A" w:rsidR="00A0203B" w:rsidRDefault="00A0203B" w:rsidP="00A0203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03F3AB" w14:textId="453BB79F" w:rsidR="00A0203B" w:rsidRDefault="00A0203B" w:rsidP="00A020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A7A277" w14:textId="646A55D9" w:rsidR="00A0203B" w:rsidRDefault="00A0203B" w:rsidP="00A020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11083AC" w14:textId="7A5D74F2" w:rsidR="00A0203B" w:rsidRDefault="00A0203B" w:rsidP="00A020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0203B" w14:paraId="0021828E" w14:textId="77777777" w:rsidTr="003D4A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BA2AE07" w14:textId="691BE3C4" w:rsidR="00A0203B" w:rsidRPr="004D2956" w:rsidRDefault="00A0203B" w:rsidP="00A0203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FB2A18" w14:textId="3AB30C83" w:rsidR="00A0203B" w:rsidRPr="004D2956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D16202B" w14:textId="77777777" w:rsidR="00A0203B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708AB5C1" w14:textId="54DCFC8B" w:rsidR="00A0203B" w:rsidRPr="004D2956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EF1DD08" w14:textId="77777777" w:rsidR="00A0203B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9.537e-01mm</w:t>
                  </w:r>
                </w:p>
                <w:p w14:paraId="146BA18E" w14:textId="6FB9245D" w:rsidR="00A0203B" w:rsidRPr="004D2956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11920</w:t>
                  </w:r>
                </w:p>
              </w:tc>
            </w:tr>
            <w:tr w:rsidR="00A0203B" w14:paraId="7F8CFEAF" w14:textId="77777777" w:rsidTr="003D4AC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9A3D62" w14:textId="72C68A93" w:rsidR="00A0203B" w:rsidRDefault="00A0203B" w:rsidP="00A0203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5BF2A5B" wp14:editId="49975D22">
                        <wp:extent cx="6858000" cy="3880485"/>
                        <wp:effectExtent l="0" t="0" r="0" b="571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80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318A21" w14:textId="0608CCD6" w:rsidR="00A0203B" w:rsidRPr="004D2956" w:rsidRDefault="00A0203B" w:rsidP="00A0203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JAW[1]-Static 1-Displacement-Displacement1</w:t>
                  </w:r>
                </w:p>
              </w:tc>
            </w:tr>
          </w:tbl>
          <w:p w14:paraId="48489B43" w14:textId="5F137296" w:rsidR="00A0203B" w:rsidRDefault="00A0203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A0203B" w14:paraId="3D7EB928" w14:textId="77777777" w:rsidTr="003D4A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C0F06D" w14:textId="10F25DCF" w:rsidR="00A0203B" w:rsidRDefault="00A0203B" w:rsidP="00A0203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D43C12" w14:textId="196EC2F3" w:rsidR="00A0203B" w:rsidRDefault="00A0203B" w:rsidP="00A020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115A66" w14:textId="44D27281" w:rsidR="00A0203B" w:rsidRDefault="00A0203B" w:rsidP="00A020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DC5EF6B" w14:textId="332BB664" w:rsidR="00A0203B" w:rsidRDefault="00A0203B" w:rsidP="00A020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0203B" w14:paraId="132FDC45" w14:textId="77777777" w:rsidTr="003D4A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9212D7" w14:textId="4F8A8AFC" w:rsidR="00A0203B" w:rsidRPr="004D2956" w:rsidRDefault="00A0203B" w:rsidP="00A0203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BE99DBF" w14:textId="351E207A" w:rsidR="00A0203B" w:rsidRPr="004D2956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545A5D0" w14:textId="77777777" w:rsidR="00A0203B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2.936e-07</w:t>
                  </w:r>
                </w:p>
                <w:p w14:paraId="6C55617B" w14:textId="0BF70B29" w:rsidR="00A0203B" w:rsidRPr="004D2956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2505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EF84BC6" w14:textId="77777777" w:rsidR="00A0203B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3.381e-03</w:t>
                  </w:r>
                </w:p>
                <w:p w14:paraId="22899542" w14:textId="167FF301" w:rsidR="00A0203B" w:rsidRPr="004D2956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6683</w:t>
                  </w:r>
                </w:p>
              </w:tc>
            </w:tr>
            <w:tr w:rsidR="00A0203B" w14:paraId="1E5036CA" w14:textId="77777777" w:rsidTr="003D4AC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220DFF" w14:textId="75B2488D" w:rsidR="00A0203B" w:rsidRDefault="00A0203B" w:rsidP="00A0203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3964933" wp14:editId="5DCE9594">
                        <wp:extent cx="6858000" cy="3880485"/>
                        <wp:effectExtent l="0" t="0" r="0" b="571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80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7FBBB0" w14:textId="018B836E" w:rsidR="00A0203B" w:rsidRPr="004D2956" w:rsidRDefault="00A0203B" w:rsidP="00A0203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JAW[1]-Static 1-Strain-Strain1</w:t>
                  </w:r>
                </w:p>
              </w:tc>
            </w:tr>
          </w:tbl>
          <w:p w14:paraId="081FDDCE" w14:textId="0652B3EF" w:rsidR="00A0203B" w:rsidRDefault="00A0203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99"/>
              <w:gridCol w:w="7139"/>
            </w:tblGrid>
            <w:tr w:rsidR="00A0203B" w14:paraId="771D41FD" w14:textId="77777777" w:rsidTr="00A020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BA6779" w14:textId="3E513895" w:rsidR="00A0203B" w:rsidRDefault="00A0203B" w:rsidP="00A0203B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0C476F" w14:textId="19D3D799" w:rsidR="00A0203B" w:rsidRDefault="00A0203B" w:rsidP="00A020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A0203B" w14:paraId="2C01F68C" w14:textId="77777777" w:rsidTr="005838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87990DB" w14:textId="5770F78F" w:rsidR="00A0203B" w:rsidRPr="004D2956" w:rsidRDefault="00A0203B" w:rsidP="00A0203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609AB6B" w14:textId="1075D342" w:rsidR="00A0203B" w:rsidRPr="004D2956" w:rsidRDefault="00A0203B" w:rsidP="00A020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A0203B" w14:paraId="4924C5F1" w14:textId="77777777" w:rsidTr="00A020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5C280F" w14:textId="036C32FC" w:rsidR="00A0203B" w:rsidRDefault="00A0203B" w:rsidP="00A0203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8ECAA89" wp14:editId="7BD80675">
                        <wp:extent cx="6858000" cy="3880485"/>
                        <wp:effectExtent l="0" t="0" r="0" b="571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80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479A111" w14:textId="2D2CF586" w:rsidR="00A0203B" w:rsidRPr="004D2956" w:rsidRDefault="00A0203B" w:rsidP="00A0203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JAW[1]-Static 1-Displacement-Displacement1{1}</w:t>
                  </w:r>
                </w:p>
              </w:tc>
            </w:tr>
          </w:tbl>
          <w:p w14:paraId="2DCD956B" w14:textId="77777777" w:rsidR="00A0203B" w:rsidRPr="000B04D4" w:rsidRDefault="00A0203B" w:rsidP="000A7C6B"/>
          <w:bookmarkEnd w:id="22"/>
          <w:bookmarkEnd w:id="23"/>
          <w:bookmarkEnd w:id="24"/>
          <w:p w14:paraId="00383DA8" w14:textId="61340772" w:rsidR="00EC2432" w:rsidRDefault="00EC2432" w:rsidP="000A7C6B"/>
        </w:tc>
      </w:tr>
    </w:tbl>
    <w:p w14:paraId="487C529E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75D5426F" w14:textId="77777777" w:rsidTr="00FE48C5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</w:tcPr>
          <w:p w14:paraId="36F87CB7" w14:textId="55B1097F" w:rsidR="000B1701" w:rsidRDefault="00A0203B" w:rsidP="00A0203B">
            <w:pPr>
              <w:pStyle w:val="Heading1"/>
              <w:outlineLvl w:val="0"/>
            </w:pPr>
            <w:bookmarkStart w:id="25" w:name="_Toc91840738"/>
            <w:r>
              <w:t>Conclusion</w:t>
            </w:r>
            <w:bookmarkEnd w:id="25"/>
          </w:p>
        </w:tc>
      </w:tr>
    </w:tbl>
    <w:p w14:paraId="003D1242" w14:textId="07B42786" w:rsidR="00AC3438" w:rsidRPr="00AC3438" w:rsidRDefault="00FE48C5" w:rsidP="00FE0924">
      <w:r>
        <w:rPr>
          <w:rFonts w:ascii="Arial" w:hAnsi="Arial" w:cs="Arial"/>
          <w:color w:val="000000"/>
        </w:rPr>
        <w:t>This part seems adequate at 7K</w:t>
      </w:r>
      <w:r w:rsidR="003C1178">
        <w:rPr>
          <w:rFonts w:ascii="Arial" w:hAnsi="Arial" w:cs="Arial"/>
          <w:color w:val="000000"/>
        </w:rPr>
        <w:t>g</w:t>
      </w:r>
      <w:r>
        <w:rPr>
          <w:rFonts w:ascii="Arial" w:hAnsi="Arial" w:cs="Arial"/>
          <w:color w:val="000000"/>
        </w:rPr>
        <w:t>f in the horizontal mounting position</w:t>
      </w:r>
      <w:r w:rsidR="003C1178">
        <w:rPr>
          <w:rFonts w:ascii="Arial" w:hAnsi="Arial" w:cs="Arial"/>
          <w:color w:val="000000"/>
        </w:rPr>
        <w:t>, but may want to add more aggressive filets to the high stress areas.</w:t>
      </w:r>
    </w:p>
    <w:sectPr w:rsidR="00AC3438" w:rsidRPr="00AC3438" w:rsidSect="00A0203B">
      <w:footerReference w:type="default" r:id="rId18"/>
      <w:headerReference w:type="firs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71431" w14:textId="77777777" w:rsidR="00FE1E9F" w:rsidRDefault="00FE1E9F" w:rsidP="00F25CD7">
      <w:pPr>
        <w:spacing w:after="0" w:line="240" w:lineRule="auto"/>
      </w:pPr>
      <w:r>
        <w:separator/>
      </w:r>
    </w:p>
  </w:endnote>
  <w:endnote w:type="continuationSeparator" w:id="0">
    <w:p w14:paraId="31C8712C" w14:textId="77777777" w:rsidR="00FE1E9F" w:rsidRDefault="00FE1E9F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5DB1BF51" w14:textId="77777777" w:rsidTr="003E1AE9">
      <w:tc>
        <w:tcPr>
          <w:tcW w:w="867" w:type="pct"/>
        </w:tcPr>
        <w:p w14:paraId="26EC8044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CE36817" wp14:editId="6B1D1E4F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5A016F91" w14:textId="5AACBCDF" w:rsidR="00DC4D2F" w:rsidRDefault="00A0203B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421F6BB" w14:textId="59488148" w:rsidR="00DC4D2F" w:rsidRDefault="00A0203B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gram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JAW[</w:t>
          </w:r>
          <w:proofErr w:type="gram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1]</w:t>
          </w:r>
        </w:p>
      </w:tc>
      <w:tc>
        <w:tcPr>
          <w:tcW w:w="0" w:type="auto"/>
          <w:vAlign w:val="bottom"/>
        </w:tcPr>
        <w:p w14:paraId="26030A60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07057A58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2A344894" w14:textId="77777777" w:rsidTr="00BF0BC4">
      <w:tc>
        <w:tcPr>
          <w:tcW w:w="1908" w:type="dxa"/>
        </w:tcPr>
        <w:p w14:paraId="347E5A0A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720A287" wp14:editId="1A07E931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6E5109E5" w14:textId="70FF9C61" w:rsidR="00DC4D2F" w:rsidRDefault="00A0203B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35F59558" w14:textId="5A556432" w:rsidR="00DC4D2F" w:rsidRDefault="00A0203B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gram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JAW[</w:t>
          </w:r>
          <w:proofErr w:type="gram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1]</w:t>
          </w:r>
        </w:p>
      </w:tc>
      <w:tc>
        <w:tcPr>
          <w:tcW w:w="360" w:type="dxa"/>
          <w:vAlign w:val="bottom"/>
        </w:tcPr>
        <w:p w14:paraId="296F3440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32D11AA0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2AA88" w14:textId="77777777" w:rsidR="00FE1E9F" w:rsidRDefault="00FE1E9F" w:rsidP="00F25CD7">
      <w:pPr>
        <w:spacing w:after="0" w:line="240" w:lineRule="auto"/>
      </w:pPr>
      <w:r>
        <w:separator/>
      </w:r>
    </w:p>
  </w:footnote>
  <w:footnote w:type="continuationSeparator" w:id="0">
    <w:p w14:paraId="6F107849" w14:textId="77777777" w:rsidR="00FE1E9F" w:rsidRDefault="00FE1E9F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35D8F" w14:textId="3FE35E1A" w:rsidR="0082720A" w:rsidRDefault="0082720A">
    <w:pPr>
      <w:pStyle w:val="Header"/>
    </w:pPr>
    <w:r>
      <w:t xml:space="preserve">Isaac Wax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xNTAztzQzMDcyNzdX0lEKTi0uzszPAykwqQUAaYgjOywAAAA="/>
  </w:docVars>
  <w:rsids>
    <w:rsidRoot w:val="00A0203B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1178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339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2F8A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419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8742F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2720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2037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203B"/>
    <w:rsid w:val="00A0746F"/>
    <w:rsid w:val="00A1276F"/>
    <w:rsid w:val="00A14EA8"/>
    <w:rsid w:val="00A22CA8"/>
    <w:rsid w:val="00A23062"/>
    <w:rsid w:val="00A33942"/>
    <w:rsid w:val="00A34BC8"/>
    <w:rsid w:val="00A36F5D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D28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CE4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4937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D672A"/>
    <w:rsid w:val="00FE0924"/>
    <w:rsid w:val="00FE0FB1"/>
    <w:rsid w:val="00FE1E9F"/>
    <w:rsid w:val="00FE2130"/>
    <w:rsid w:val="00FE48C5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9AF9A"/>
  <w15:docId w15:val="{2401C8B7-2AD3-4242-88F6-5010D1213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A36F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My%20Drive\ROV--2022\MECHAICAL\Claw\Claw%202.3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384</TotalTime>
  <Pages>1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isaac wax</dc:creator>
  <cp:lastModifiedBy>isaac wax</cp:lastModifiedBy>
  <cp:revision>13</cp:revision>
  <cp:lastPrinted>2022-01-01T01:07:00Z</cp:lastPrinted>
  <dcterms:created xsi:type="dcterms:W3CDTF">2021-12-31T18:57:00Z</dcterms:created>
  <dcterms:modified xsi:type="dcterms:W3CDTF">2022-01-01T01:29:00Z</dcterms:modified>
</cp:coreProperties>
</file>